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067" w:rsidRDefault="000D6067">
      <w:r>
        <w:br w:type="page"/>
      </w:r>
    </w:p>
    <w:p w:rsidR="00DF681A" w:rsidRDefault="007C1A2C" w:rsidP="00DF681A">
      <w:pPr>
        <w:pStyle w:val="Heading1"/>
        <w:numPr>
          <w:ilvl w:val="0"/>
          <w:numId w:val="3"/>
        </w:numPr>
        <w:rPr>
          <w:lang w:val="fr-LU"/>
        </w:rPr>
      </w:pPr>
      <w:r>
        <w:rPr>
          <w:lang w:val="fr-LU"/>
        </w:rPr>
        <w:lastRenderedPageBreak/>
        <w:t>Création</w:t>
      </w:r>
      <w:r w:rsidR="00DF681A">
        <w:rPr>
          <w:lang w:val="fr-LU"/>
        </w:rPr>
        <w:t xml:space="preserve"> du serveur virtu</w:t>
      </w:r>
      <w:r>
        <w:rPr>
          <w:lang w:val="fr-LU"/>
        </w:rPr>
        <w:t>el</w:t>
      </w:r>
      <w:r w:rsidR="00DF681A">
        <w:rPr>
          <w:lang w:val="fr-LU"/>
        </w:rPr>
        <w:t xml:space="preserve"> Linux </w:t>
      </w:r>
      <w:proofErr w:type="spellStart"/>
      <w:r w:rsidR="00DF681A">
        <w:rPr>
          <w:lang w:val="fr-LU"/>
        </w:rPr>
        <w:t>ReadHat</w:t>
      </w:r>
      <w:proofErr w:type="spellEnd"/>
      <w:r w:rsidR="00DF681A">
        <w:rPr>
          <w:lang w:val="fr-LU"/>
        </w:rPr>
        <w:t xml:space="preserve"> 7.1</w:t>
      </w:r>
    </w:p>
    <w:p w:rsidR="007C1A2C" w:rsidRDefault="007C1A2C" w:rsidP="00DF681A">
      <w:pPr>
        <w:pStyle w:val="NoSpacing"/>
        <w:ind w:left="360"/>
        <w:rPr>
          <w:lang w:val="fr-LU"/>
        </w:rPr>
      </w:pPr>
    </w:p>
    <w:p w:rsidR="005D10B7" w:rsidRDefault="005255FF" w:rsidP="00DF681A">
      <w:pPr>
        <w:pStyle w:val="NoSpacing"/>
        <w:ind w:left="360"/>
        <w:rPr>
          <w:lang w:val="fr-LU"/>
        </w:rPr>
      </w:pPr>
      <w:r>
        <w:rPr>
          <w:lang w:val="fr-LU"/>
        </w:rPr>
        <w:t>La</w:t>
      </w:r>
      <w:r w:rsidR="00386B1E">
        <w:rPr>
          <w:lang w:val="fr-LU"/>
        </w:rPr>
        <w:t xml:space="preserve"> création</w:t>
      </w:r>
      <w:r w:rsidR="00DF681A">
        <w:rPr>
          <w:lang w:val="fr-LU"/>
        </w:rPr>
        <w:t xml:space="preserve"> du serveur virtuel </w:t>
      </w:r>
      <w:r w:rsidR="007C4FFB">
        <w:rPr>
          <w:lang w:val="fr-LU"/>
        </w:rPr>
        <w:t>VM</w:t>
      </w:r>
      <w:r w:rsidR="007C1A2C">
        <w:rPr>
          <w:lang w:val="fr-LU"/>
        </w:rPr>
        <w:t xml:space="preserve">Ware / </w:t>
      </w:r>
      <w:r w:rsidR="00DF681A">
        <w:rPr>
          <w:lang w:val="fr-LU"/>
        </w:rPr>
        <w:t xml:space="preserve">Linux </w:t>
      </w:r>
      <w:proofErr w:type="spellStart"/>
      <w:r w:rsidR="00DF681A">
        <w:rPr>
          <w:lang w:val="fr-LU"/>
        </w:rPr>
        <w:t>ReadHat</w:t>
      </w:r>
      <w:proofErr w:type="spellEnd"/>
      <w:r w:rsidR="005D10B7">
        <w:rPr>
          <w:lang w:val="fr-LU"/>
        </w:rPr>
        <w:t xml:space="preserve"> </w:t>
      </w:r>
      <w:r w:rsidR="007C1A2C">
        <w:rPr>
          <w:lang w:val="fr-LU"/>
        </w:rPr>
        <w:t xml:space="preserve">7.1 </w:t>
      </w:r>
      <w:r w:rsidR="00DF681A">
        <w:rPr>
          <w:lang w:val="fr-LU"/>
        </w:rPr>
        <w:t>a été réalisé</w:t>
      </w:r>
      <w:r w:rsidR="005D10B7">
        <w:rPr>
          <w:lang w:val="fr-LU"/>
        </w:rPr>
        <w:t>e</w:t>
      </w:r>
      <w:r w:rsidR="00DF681A">
        <w:rPr>
          <w:lang w:val="fr-LU"/>
        </w:rPr>
        <w:t xml:space="preserve"> par </w:t>
      </w:r>
      <w:r w:rsidR="00002265">
        <w:rPr>
          <w:lang w:val="fr-LU"/>
        </w:rPr>
        <w:t xml:space="preserve">la société </w:t>
      </w:r>
      <w:proofErr w:type="spellStart"/>
      <w:r w:rsidR="00002265">
        <w:rPr>
          <w:lang w:val="fr-LU"/>
        </w:rPr>
        <w:t>Telindus</w:t>
      </w:r>
      <w:proofErr w:type="spellEnd"/>
      <w:r w:rsidR="005D10B7">
        <w:rPr>
          <w:lang w:val="fr-LU"/>
        </w:rPr>
        <w:t>.</w:t>
      </w:r>
    </w:p>
    <w:p w:rsidR="005F6431" w:rsidRDefault="005F6431" w:rsidP="00DF681A">
      <w:pPr>
        <w:pStyle w:val="NoSpacing"/>
        <w:ind w:left="360"/>
        <w:rPr>
          <w:lang w:val="fr-LU"/>
        </w:rPr>
      </w:pPr>
      <w:r>
        <w:rPr>
          <w:lang w:val="fr-LU"/>
        </w:rPr>
        <w:t xml:space="preserve">Elle est </w:t>
      </w:r>
      <w:proofErr w:type="gramStart"/>
      <w:r>
        <w:rPr>
          <w:lang w:val="fr-LU"/>
        </w:rPr>
        <w:t>réside</w:t>
      </w:r>
      <w:proofErr w:type="gramEnd"/>
      <w:r>
        <w:rPr>
          <w:lang w:val="fr-LU"/>
        </w:rPr>
        <w:t xml:space="preserve"> chez </w:t>
      </w:r>
      <w:proofErr w:type="spellStart"/>
      <w:r>
        <w:rPr>
          <w:lang w:val="fr-LU"/>
        </w:rPr>
        <w:t>Telindus</w:t>
      </w:r>
      <w:proofErr w:type="spellEnd"/>
      <w:r>
        <w:rPr>
          <w:lang w:val="fr-LU"/>
        </w:rPr>
        <w:t>.</w:t>
      </w:r>
    </w:p>
    <w:p w:rsidR="00002265" w:rsidRDefault="00002265" w:rsidP="00DF681A">
      <w:pPr>
        <w:pStyle w:val="NoSpacing"/>
        <w:ind w:left="360"/>
        <w:rPr>
          <w:lang w:val="fr-LU"/>
        </w:rPr>
      </w:pPr>
    </w:p>
    <w:p w:rsidR="00002265" w:rsidRDefault="00002265" w:rsidP="00DF681A">
      <w:pPr>
        <w:pStyle w:val="NoSpacing"/>
        <w:ind w:left="360"/>
        <w:rPr>
          <w:lang w:val="fr-LU"/>
        </w:rPr>
      </w:pPr>
      <w:r>
        <w:rPr>
          <w:lang w:val="fr-LU"/>
        </w:rPr>
        <w:t>Cette machine virtuelle doit héberger deux bases de données </w:t>
      </w:r>
      <w:r w:rsidR="009A5EA4">
        <w:rPr>
          <w:lang w:val="fr-LU"/>
        </w:rPr>
        <w:t xml:space="preserve">Oracle </w:t>
      </w:r>
      <w:r>
        <w:rPr>
          <w:lang w:val="fr-LU"/>
        </w:rPr>
        <w:t>:</w:t>
      </w:r>
    </w:p>
    <w:p w:rsidR="00002265" w:rsidRDefault="00002265" w:rsidP="00002265">
      <w:pPr>
        <w:pStyle w:val="NoSpacing"/>
        <w:numPr>
          <w:ilvl w:val="0"/>
          <w:numId w:val="5"/>
        </w:numPr>
        <w:rPr>
          <w:lang w:val="fr-LU"/>
        </w:rPr>
      </w:pPr>
      <w:r>
        <w:rPr>
          <w:lang w:val="fr-LU"/>
        </w:rPr>
        <w:t>Une base pour le projet SDDV.</w:t>
      </w:r>
    </w:p>
    <w:p w:rsidR="00002265" w:rsidRDefault="00002265" w:rsidP="00002265">
      <w:pPr>
        <w:pStyle w:val="NoSpacing"/>
        <w:numPr>
          <w:ilvl w:val="0"/>
          <w:numId w:val="5"/>
        </w:numPr>
        <w:rPr>
          <w:lang w:val="fr-LU"/>
        </w:rPr>
      </w:pPr>
      <w:r>
        <w:rPr>
          <w:lang w:val="fr-LU"/>
        </w:rPr>
        <w:t>Une base pour le projet SRD2.</w:t>
      </w:r>
    </w:p>
    <w:p w:rsidR="009A5EA4" w:rsidRDefault="009A5EA4" w:rsidP="009A5EA4">
      <w:pPr>
        <w:pStyle w:val="NoSpacing"/>
        <w:ind w:left="360"/>
        <w:rPr>
          <w:lang w:val="fr-LU"/>
        </w:rPr>
      </w:pPr>
    </w:p>
    <w:p w:rsidR="009A5EA4" w:rsidRDefault="009A5EA4" w:rsidP="009A5EA4">
      <w:pPr>
        <w:pStyle w:val="NoSpacing"/>
        <w:ind w:left="360"/>
        <w:rPr>
          <w:lang w:val="fr-LU"/>
        </w:rPr>
      </w:pPr>
      <w:r>
        <w:rPr>
          <w:lang w:val="fr-LU"/>
        </w:rPr>
        <w:t>En outre, les serveurs d’application suivants seront aussi hébergés dans la même VM :</w:t>
      </w:r>
    </w:p>
    <w:p w:rsidR="00002265" w:rsidRDefault="00002265" w:rsidP="00002265">
      <w:pPr>
        <w:pStyle w:val="NoSpacing"/>
        <w:numPr>
          <w:ilvl w:val="0"/>
          <w:numId w:val="5"/>
        </w:numPr>
        <w:rPr>
          <w:lang w:val="fr-LU"/>
        </w:rPr>
      </w:pPr>
      <w:r>
        <w:rPr>
          <w:lang w:val="fr-LU"/>
        </w:rPr>
        <w:t xml:space="preserve">Un serveur </w:t>
      </w:r>
      <w:proofErr w:type="spellStart"/>
      <w:r>
        <w:rPr>
          <w:lang w:val="fr-LU"/>
        </w:rPr>
        <w:t>Weblogic</w:t>
      </w:r>
      <w:proofErr w:type="spellEnd"/>
      <w:r>
        <w:rPr>
          <w:lang w:val="fr-LU"/>
        </w:rPr>
        <w:t>.</w:t>
      </w:r>
    </w:p>
    <w:p w:rsidR="00002265" w:rsidRDefault="00002265" w:rsidP="00002265">
      <w:pPr>
        <w:pStyle w:val="NoSpacing"/>
        <w:numPr>
          <w:ilvl w:val="0"/>
          <w:numId w:val="5"/>
        </w:numPr>
        <w:rPr>
          <w:lang w:val="fr-LU"/>
        </w:rPr>
      </w:pPr>
      <w:r>
        <w:rPr>
          <w:lang w:val="fr-LU"/>
        </w:rPr>
        <w:t>Un serveur Oracle Forms.</w:t>
      </w:r>
    </w:p>
    <w:p w:rsidR="00002265" w:rsidRDefault="00002265" w:rsidP="00002265">
      <w:pPr>
        <w:pStyle w:val="NoSpacing"/>
        <w:numPr>
          <w:ilvl w:val="0"/>
          <w:numId w:val="5"/>
        </w:numPr>
        <w:rPr>
          <w:lang w:val="fr-LU"/>
        </w:rPr>
      </w:pPr>
      <w:r>
        <w:rPr>
          <w:lang w:val="fr-LU"/>
        </w:rPr>
        <w:t xml:space="preserve">Un </w:t>
      </w:r>
      <w:proofErr w:type="spellStart"/>
      <w:r>
        <w:rPr>
          <w:lang w:val="fr-LU"/>
        </w:rPr>
        <w:t>jdk</w:t>
      </w:r>
      <w:proofErr w:type="spellEnd"/>
      <w:r>
        <w:rPr>
          <w:lang w:val="fr-LU"/>
        </w:rPr>
        <w:t xml:space="preserve"> </w:t>
      </w:r>
    </w:p>
    <w:p w:rsidR="00E408BF" w:rsidRDefault="00E408BF" w:rsidP="00002265">
      <w:pPr>
        <w:pStyle w:val="NoSpacing"/>
        <w:numPr>
          <w:ilvl w:val="0"/>
          <w:numId w:val="5"/>
        </w:numPr>
        <w:rPr>
          <w:lang w:val="fr-LU"/>
        </w:rPr>
      </w:pPr>
      <w:r>
        <w:rPr>
          <w:lang w:val="fr-LU"/>
        </w:rPr>
        <w:t xml:space="preserve">Le serveur </w:t>
      </w:r>
      <w:proofErr w:type="spellStart"/>
      <w:r>
        <w:rPr>
          <w:lang w:val="fr-LU"/>
        </w:rPr>
        <w:t>GTData</w:t>
      </w:r>
      <w:proofErr w:type="spellEnd"/>
      <w:r>
        <w:rPr>
          <w:lang w:val="fr-LU"/>
        </w:rPr>
        <w:t>.</w:t>
      </w:r>
    </w:p>
    <w:p w:rsidR="005D10B7" w:rsidRDefault="005D10B7" w:rsidP="00DF681A">
      <w:pPr>
        <w:pStyle w:val="NoSpacing"/>
        <w:ind w:left="360"/>
        <w:rPr>
          <w:lang w:val="fr-LU"/>
        </w:rPr>
      </w:pPr>
    </w:p>
    <w:p w:rsidR="009A5EA4" w:rsidRDefault="009A5EA4" w:rsidP="00DF681A">
      <w:pPr>
        <w:pStyle w:val="NoSpacing"/>
        <w:ind w:left="360"/>
        <w:rPr>
          <w:lang w:val="fr-LU"/>
        </w:rPr>
      </w:pPr>
    </w:p>
    <w:p w:rsidR="00DF681A" w:rsidRDefault="005D10B7" w:rsidP="00DF681A">
      <w:pPr>
        <w:pStyle w:val="NoSpacing"/>
        <w:ind w:left="360"/>
        <w:rPr>
          <w:lang w:val="fr-LU"/>
        </w:rPr>
      </w:pPr>
      <w:r>
        <w:rPr>
          <w:lang w:val="fr-LU"/>
        </w:rPr>
        <w:t xml:space="preserve">Le paramétrage de la machine virtuelle </w:t>
      </w:r>
      <w:r w:rsidR="00233C5A">
        <w:rPr>
          <w:lang w:val="fr-LU"/>
        </w:rPr>
        <w:t>Linux</w:t>
      </w:r>
      <w:r w:rsidR="00E408BF">
        <w:rPr>
          <w:lang w:val="fr-LU"/>
        </w:rPr>
        <w:t>, prérequis à l’installation d’</w:t>
      </w:r>
      <w:r>
        <w:rPr>
          <w:lang w:val="fr-LU"/>
        </w:rPr>
        <w:t xml:space="preserve">Oracle </w:t>
      </w:r>
      <w:proofErr w:type="spellStart"/>
      <w:r>
        <w:rPr>
          <w:lang w:val="fr-LU"/>
        </w:rPr>
        <w:t>Database</w:t>
      </w:r>
      <w:proofErr w:type="spellEnd"/>
      <w:r w:rsidR="009C73E8">
        <w:rPr>
          <w:lang w:val="fr-LU"/>
        </w:rPr>
        <w:t>,</w:t>
      </w:r>
      <w:r>
        <w:rPr>
          <w:lang w:val="fr-LU"/>
        </w:rPr>
        <w:t xml:space="preserve"> </w:t>
      </w:r>
      <w:r w:rsidR="007C1A2C">
        <w:rPr>
          <w:lang w:val="fr-LU"/>
        </w:rPr>
        <w:t>a été effectué</w:t>
      </w:r>
      <w:r w:rsidR="00DF681A">
        <w:rPr>
          <w:lang w:val="fr-LU"/>
        </w:rPr>
        <w:t xml:space="preserve"> selon la procédure décrite à l’URL </w:t>
      </w:r>
      <w:r w:rsidR="001C3EDD">
        <w:rPr>
          <w:lang w:val="fr-LU"/>
        </w:rPr>
        <w:t xml:space="preserve">suivante </w:t>
      </w:r>
      <w:r w:rsidR="00DF681A">
        <w:rPr>
          <w:lang w:val="fr-LU"/>
        </w:rPr>
        <w:t>:</w:t>
      </w:r>
    </w:p>
    <w:p w:rsidR="00DF681A" w:rsidRDefault="00DF681A" w:rsidP="00DF681A">
      <w:pPr>
        <w:pStyle w:val="NoSpacing"/>
        <w:ind w:left="360"/>
        <w:rPr>
          <w:lang w:val="fr-LU"/>
        </w:rPr>
      </w:pPr>
    </w:p>
    <w:p w:rsidR="00DF681A" w:rsidRDefault="001C1008" w:rsidP="00DF681A">
      <w:pPr>
        <w:ind w:left="360"/>
        <w:rPr>
          <w:lang w:val="fr-LU"/>
        </w:rPr>
      </w:pPr>
      <w:r>
        <w:fldChar w:fldCharType="begin"/>
      </w:r>
      <w:r w:rsidRPr="001B37A4">
        <w:rPr>
          <w:lang w:val="fr-LU"/>
        </w:rPr>
        <w:instrText xml:space="preserve"> HYPERLINK "https://access.redhat.com/documentation/en-us/reference_architectures/2017/html-single/deploying_oracle_database_12c_release_2_on_red_hat_enterprise_linux_7/index" </w:instrText>
      </w:r>
      <w:r>
        <w:fldChar w:fldCharType="separate"/>
      </w:r>
      <w:r w:rsidR="00DF681A">
        <w:rPr>
          <w:rStyle w:val="Hyperlink"/>
          <w:lang w:val="fr-LU"/>
        </w:rPr>
        <w:t>https://access.redhat.com/documentation/en-us/reference_architectures/2017/html-single/deploying_oracle_database_12c_release_2_on_red_hat_enterprise_linux_7/index</w:t>
      </w:r>
      <w:r>
        <w:rPr>
          <w:rStyle w:val="Hyperlink"/>
          <w:lang w:val="fr-LU"/>
        </w:rPr>
        <w:fldChar w:fldCharType="end"/>
      </w:r>
    </w:p>
    <w:p w:rsidR="00DF681A" w:rsidRDefault="00E408BF" w:rsidP="00DF681A">
      <w:pPr>
        <w:pStyle w:val="NoSpacing"/>
        <w:ind w:left="360"/>
        <w:rPr>
          <w:lang w:val="fr-LU"/>
        </w:rPr>
      </w:pPr>
      <w:r>
        <w:rPr>
          <w:lang w:val="fr-LU"/>
        </w:rPr>
        <w:t xml:space="preserve">Notez que Oracle </w:t>
      </w:r>
      <w:proofErr w:type="spellStart"/>
      <w:r>
        <w:rPr>
          <w:lang w:val="fr-LU"/>
        </w:rPr>
        <w:t>Grid</w:t>
      </w:r>
      <w:proofErr w:type="spellEnd"/>
      <w:r>
        <w:rPr>
          <w:lang w:val="fr-LU"/>
        </w:rPr>
        <w:t xml:space="preserve"> Infrastructure et </w:t>
      </w:r>
      <w:proofErr w:type="spellStart"/>
      <w:r>
        <w:rPr>
          <w:lang w:val="fr-LU"/>
        </w:rPr>
        <w:t>Asm</w:t>
      </w:r>
      <w:proofErr w:type="spellEnd"/>
      <w:r>
        <w:rPr>
          <w:lang w:val="fr-LU"/>
        </w:rPr>
        <w:t xml:space="preserve"> ne seront pas installé dans</w:t>
      </w:r>
      <w:r w:rsidR="00B27BD6">
        <w:rPr>
          <w:lang w:val="fr-LU"/>
        </w:rPr>
        <w:t xml:space="preserve"> ce projet</w:t>
      </w:r>
    </w:p>
    <w:p w:rsidR="001A2283" w:rsidRDefault="001A2283" w:rsidP="00986502">
      <w:pPr>
        <w:pStyle w:val="Heading1"/>
        <w:numPr>
          <w:ilvl w:val="0"/>
          <w:numId w:val="3"/>
        </w:numPr>
        <w:rPr>
          <w:lang w:val="fr-LU"/>
        </w:rPr>
      </w:pPr>
      <w:r>
        <w:rPr>
          <w:lang w:val="fr-LU"/>
        </w:rPr>
        <w:t>Préparation des systèmes de fichiers</w:t>
      </w:r>
    </w:p>
    <w:p w:rsidR="00986502" w:rsidRDefault="00986502" w:rsidP="00986502">
      <w:pPr>
        <w:rPr>
          <w:lang w:val="fr-LU"/>
        </w:rPr>
      </w:pPr>
    </w:p>
    <w:p w:rsidR="00DF681A" w:rsidRPr="008329F4" w:rsidRDefault="00DF681A" w:rsidP="001A228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329F4">
        <w:br w:type="page"/>
      </w:r>
    </w:p>
    <w:p w:rsidR="00314969" w:rsidRDefault="00314969" w:rsidP="00DF681A">
      <w:pPr>
        <w:pStyle w:val="Heading1"/>
        <w:numPr>
          <w:ilvl w:val="0"/>
          <w:numId w:val="3"/>
        </w:numPr>
        <w:rPr>
          <w:lang w:val="fr-LU"/>
        </w:rPr>
      </w:pPr>
      <w:r>
        <w:rPr>
          <w:lang w:val="fr-LU"/>
        </w:rPr>
        <w:lastRenderedPageBreak/>
        <w:t>Installation de la distribution Oracle</w:t>
      </w:r>
      <w:r w:rsidR="00CB0A62">
        <w:rPr>
          <w:lang w:val="fr-LU"/>
        </w:rPr>
        <w:t xml:space="preserve"> 12.2</w:t>
      </w:r>
    </w:p>
    <w:p w:rsidR="00CB0A62" w:rsidRDefault="00CB0A62" w:rsidP="00CB0A62">
      <w:pPr>
        <w:rPr>
          <w:lang w:val="fr-LU"/>
        </w:rPr>
      </w:pPr>
    </w:p>
    <w:p w:rsidR="00CB0A62" w:rsidRDefault="00CB0A62" w:rsidP="00A355EB">
      <w:pPr>
        <w:ind w:left="360"/>
        <w:rPr>
          <w:lang w:val="fr-LU"/>
        </w:rPr>
      </w:pPr>
      <w:r>
        <w:rPr>
          <w:lang w:val="fr-LU"/>
        </w:rPr>
        <w:t xml:space="preserve">L’installation Oracle est </w:t>
      </w:r>
      <w:proofErr w:type="gramStart"/>
      <w:r>
        <w:rPr>
          <w:lang w:val="fr-LU"/>
        </w:rPr>
        <w:t>réalisé</w:t>
      </w:r>
      <w:proofErr w:type="gramEnd"/>
      <w:r>
        <w:rPr>
          <w:lang w:val="fr-LU"/>
        </w:rPr>
        <w:t xml:space="preserve"> à partir du fichier </w:t>
      </w:r>
      <w:r w:rsidRPr="00CB0A62">
        <w:rPr>
          <w:lang w:val="fr-LU"/>
        </w:rPr>
        <w:t>linuxx64_12201_database.zip</w:t>
      </w:r>
      <w:r>
        <w:rPr>
          <w:lang w:val="fr-LU"/>
        </w:rPr>
        <w:t xml:space="preserve"> téléchargé</w:t>
      </w:r>
      <w:r w:rsidRPr="00CB0A62">
        <w:rPr>
          <w:lang w:val="fr-LU"/>
        </w:rPr>
        <w:t xml:space="preserve"> </w:t>
      </w:r>
      <w:r>
        <w:rPr>
          <w:lang w:val="fr-LU"/>
        </w:rPr>
        <w:t>à partir</w:t>
      </w:r>
      <w:r w:rsidR="00A355EB">
        <w:rPr>
          <w:lang w:val="fr-LU"/>
        </w:rPr>
        <w:br/>
      </w:r>
      <w:r>
        <w:rPr>
          <w:lang w:val="fr-LU"/>
        </w:rPr>
        <w:t xml:space="preserve">du site internet </w:t>
      </w:r>
      <w:r w:rsidR="001C1008">
        <w:fldChar w:fldCharType="begin"/>
      </w:r>
      <w:r w:rsidR="001C1008" w:rsidRPr="001B37A4">
        <w:rPr>
          <w:lang w:val="fr-FR"/>
        </w:rPr>
        <w:instrText xml:space="preserve"> HYPERLINK "http://www.oracle.com" </w:instrText>
      </w:r>
      <w:r w:rsidR="001C1008">
        <w:fldChar w:fldCharType="separate"/>
      </w:r>
      <w:r w:rsidRPr="006263FE">
        <w:rPr>
          <w:rStyle w:val="Hyperlink"/>
          <w:lang w:val="fr-LU"/>
        </w:rPr>
        <w:t>www.oracle.com</w:t>
      </w:r>
      <w:r w:rsidR="001C1008">
        <w:rPr>
          <w:rStyle w:val="Hyperlink"/>
          <w:lang w:val="fr-LU"/>
        </w:rPr>
        <w:fldChar w:fldCharType="end"/>
      </w:r>
      <w:r>
        <w:rPr>
          <w:lang w:val="fr-LU"/>
        </w:rPr>
        <w:t>.</w:t>
      </w:r>
    </w:p>
    <w:p w:rsidR="00CB0A62" w:rsidRPr="00CB0A62" w:rsidRDefault="00CB0A62" w:rsidP="00CB0A62">
      <w:pPr>
        <w:ind w:firstLine="360"/>
        <w:rPr>
          <w:lang w:val="fr-LU"/>
        </w:rPr>
      </w:pPr>
      <w:r>
        <w:rPr>
          <w:lang w:val="fr-LU"/>
        </w:rPr>
        <w:t xml:space="preserve">La version Oracle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</w:t>
      </w:r>
      <w:proofErr w:type="gramStart"/>
      <w:r w:rsidR="00A355EB">
        <w:rPr>
          <w:lang w:val="fr-LU"/>
        </w:rPr>
        <w:t>à  installer</w:t>
      </w:r>
      <w:proofErr w:type="gramEnd"/>
      <w:r>
        <w:rPr>
          <w:lang w:val="fr-LU"/>
        </w:rPr>
        <w:t xml:space="preserve"> est : Oracle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Enterprise </w:t>
      </w:r>
      <w:proofErr w:type="spellStart"/>
      <w:r>
        <w:rPr>
          <w:lang w:val="fr-LU"/>
        </w:rPr>
        <w:t>Editiion</w:t>
      </w:r>
      <w:proofErr w:type="spellEnd"/>
      <w:r>
        <w:rPr>
          <w:lang w:val="fr-LU"/>
        </w:rPr>
        <w:t xml:space="preserve"> </w:t>
      </w:r>
      <w:r w:rsidRPr="00CB0A62">
        <w:rPr>
          <w:lang w:val="fr-LU"/>
        </w:rPr>
        <w:t>12.2.0.1.0</w:t>
      </w:r>
    </w:p>
    <w:p w:rsidR="00CB0A62" w:rsidRPr="00A355EB" w:rsidRDefault="00A355EB" w:rsidP="00A355EB">
      <w:pPr>
        <w:pStyle w:val="ListParagraph"/>
        <w:numPr>
          <w:ilvl w:val="1"/>
          <w:numId w:val="1"/>
        </w:numPr>
        <w:rPr>
          <w:lang w:val="fr-LU"/>
        </w:rPr>
      </w:pPr>
      <w:r w:rsidRPr="00A355EB">
        <w:rPr>
          <w:lang w:val="fr-LU"/>
        </w:rPr>
        <w:t>Copier l</w:t>
      </w:r>
      <w:r w:rsidR="00CB0A62" w:rsidRPr="00A355EB">
        <w:rPr>
          <w:lang w:val="fr-LU"/>
        </w:rPr>
        <w:t xml:space="preserve">e fichier linuxx64_12201_database.zip </w:t>
      </w:r>
      <w:r w:rsidRPr="00A355EB">
        <w:rPr>
          <w:lang w:val="fr-LU"/>
        </w:rPr>
        <w:t>dans le serveur Lin</w:t>
      </w:r>
      <w:r>
        <w:rPr>
          <w:lang w:val="fr-LU"/>
        </w:rPr>
        <w:t>ux, dans le répertoire /var/</w:t>
      </w:r>
      <w:proofErr w:type="spellStart"/>
      <w:r>
        <w:rPr>
          <w:lang w:val="fr-LU"/>
        </w:rPr>
        <w:t>tmp</w:t>
      </w:r>
      <w:proofErr w:type="spellEnd"/>
      <w:r>
        <w:rPr>
          <w:lang w:val="fr-LU"/>
        </w:rPr>
        <w:t xml:space="preserve">/ORACLE, avec le compte </w:t>
      </w:r>
      <w:proofErr w:type="spellStart"/>
      <w:r>
        <w:rPr>
          <w:lang w:val="fr-LU"/>
        </w:rPr>
        <w:t>unix</w:t>
      </w:r>
      <w:proofErr w:type="spellEnd"/>
      <w:r>
        <w:rPr>
          <w:lang w:val="fr-LU"/>
        </w:rPr>
        <w:t xml:space="preserve"> oracle.</w:t>
      </w:r>
    </w:p>
    <w:p w:rsidR="00A355EB" w:rsidRDefault="00A355EB" w:rsidP="00A355EB">
      <w:pPr>
        <w:pStyle w:val="ListParagraph"/>
        <w:numPr>
          <w:ilvl w:val="1"/>
          <w:numId w:val="1"/>
        </w:numPr>
        <w:rPr>
          <w:lang w:val="fr-LU"/>
        </w:rPr>
      </w:pPr>
      <w:r>
        <w:rPr>
          <w:lang w:val="fr-LU"/>
        </w:rPr>
        <w:t xml:space="preserve">Dé-zipper le fichier : </w:t>
      </w:r>
      <w:proofErr w:type="spellStart"/>
      <w:r>
        <w:rPr>
          <w:lang w:val="fr-LU"/>
        </w:rPr>
        <w:t>gunzip</w:t>
      </w:r>
      <w:proofErr w:type="spellEnd"/>
      <w:r>
        <w:rPr>
          <w:lang w:val="fr-LU"/>
        </w:rPr>
        <w:t xml:space="preserve"> </w:t>
      </w:r>
      <w:r w:rsidRPr="00A355EB">
        <w:rPr>
          <w:lang w:val="fr-LU"/>
        </w:rPr>
        <w:t>linuxx64_12201_database.zip</w:t>
      </w:r>
    </w:p>
    <w:p w:rsidR="00A355EB" w:rsidRDefault="00A355EB" w:rsidP="00A355EB">
      <w:pPr>
        <w:pStyle w:val="ListParagraph"/>
        <w:numPr>
          <w:ilvl w:val="1"/>
          <w:numId w:val="1"/>
        </w:numPr>
        <w:rPr>
          <w:lang w:val="fr-LU"/>
        </w:rPr>
      </w:pPr>
      <w:r>
        <w:rPr>
          <w:lang w:val="fr-LU"/>
        </w:rPr>
        <w:t xml:space="preserve">Se déplacer dans le répertoire </w:t>
      </w:r>
      <w:proofErr w:type="spellStart"/>
      <w:r>
        <w:rPr>
          <w:lang w:val="fr-LU"/>
        </w:rPr>
        <w:t>database</w:t>
      </w:r>
      <w:proofErr w:type="spellEnd"/>
    </w:p>
    <w:p w:rsidR="00A355EB" w:rsidRPr="00A355EB" w:rsidRDefault="00A355EB" w:rsidP="00A355EB">
      <w:pPr>
        <w:pStyle w:val="ListParagraph"/>
        <w:numPr>
          <w:ilvl w:val="1"/>
          <w:numId w:val="1"/>
        </w:numPr>
        <w:rPr>
          <w:lang w:val="fr-LU"/>
        </w:rPr>
      </w:pPr>
      <w:r w:rsidRPr="00A355EB">
        <w:rPr>
          <w:lang w:val="fr-LU"/>
        </w:rPr>
        <w:t>Dans une s</w:t>
      </w:r>
      <w:r>
        <w:rPr>
          <w:lang w:val="fr-LU"/>
        </w:rPr>
        <w:t xml:space="preserve">ession </w:t>
      </w:r>
      <w:proofErr w:type="spellStart"/>
      <w:r>
        <w:rPr>
          <w:lang w:val="fr-LU"/>
        </w:rPr>
        <w:t>ssh</w:t>
      </w:r>
      <w:proofErr w:type="spellEnd"/>
      <w:r>
        <w:rPr>
          <w:lang w:val="fr-LU"/>
        </w:rPr>
        <w:t xml:space="preserve"> ouverte avec le logiciel </w:t>
      </w:r>
      <w:proofErr w:type="spellStart"/>
      <w:r>
        <w:rPr>
          <w:lang w:val="fr-LU"/>
        </w:rPr>
        <w:t>Mobaxterm</w:t>
      </w:r>
      <w:proofErr w:type="spellEnd"/>
      <w:r>
        <w:rPr>
          <w:lang w:val="fr-LU"/>
        </w:rPr>
        <w:t>, l</w:t>
      </w:r>
      <w:r w:rsidRPr="00A355EB">
        <w:rPr>
          <w:lang w:val="fr-LU"/>
        </w:rPr>
        <w:t xml:space="preserve">ancer </w:t>
      </w:r>
      <w:proofErr w:type="gramStart"/>
      <w:r w:rsidRPr="00A355EB">
        <w:rPr>
          <w:lang w:val="fr-LU"/>
        </w:rPr>
        <w:t>l’installation .</w:t>
      </w:r>
      <w:proofErr w:type="gramEnd"/>
      <w:r w:rsidRPr="00A355EB">
        <w:rPr>
          <w:lang w:val="fr-LU"/>
        </w:rPr>
        <w:t>/</w:t>
      </w:r>
      <w:proofErr w:type="spellStart"/>
      <w:r w:rsidRPr="00A355EB">
        <w:rPr>
          <w:lang w:val="fr-LU"/>
        </w:rPr>
        <w:t>runInstaller</w:t>
      </w:r>
      <w:proofErr w:type="spellEnd"/>
    </w:p>
    <w:p w:rsidR="000D6067" w:rsidRPr="00A355EB" w:rsidRDefault="000D6067">
      <w:pPr>
        <w:rPr>
          <w:lang w:val="fr-LU"/>
        </w:rPr>
      </w:pPr>
    </w:p>
    <w:p w:rsidR="000D6067" w:rsidRPr="00A355EB" w:rsidRDefault="000D6067" w:rsidP="00A355EB">
      <w:pPr>
        <w:ind w:left="360"/>
        <w:rPr>
          <w:lang w:val="fr-LU"/>
        </w:rPr>
      </w:pPr>
      <w:r>
        <w:rPr>
          <w:noProof/>
        </w:rPr>
        <w:drawing>
          <wp:inline distT="0" distB="0" distL="0" distR="0" wp14:anchorId="529E1B71" wp14:editId="168F9F76">
            <wp:extent cx="5943600" cy="2481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67" w:rsidRDefault="005A01C6">
      <w:pPr>
        <w:rPr>
          <w:lang w:val="fr-LU"/>
        </w:rPr>
      </w:pPr>
      <w:r>
        <w:rPr>
          <w:noProof/>
        </w:rPr>
        <w:drawing>
          <wp:inline distT="0" distB="0" distL="0" distR="0" wp14:anchorId="0FD4FAA3" wp14:editId="2C1437A1">
            <wp:extent cx="5943600" cy="1871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AE" w:rsidRDefault="003C7FAE">
      <w:pPr>
        <w:rPr>
          <w:lang w:val="fr-LU"/>
        </w:rPr>
      </w:pPr>
      <w:r>
        <w:rPr>
          <w:lang w:val="fr-LU"/>
        </w:rPr>
        <w:br w:type="page"/>
      </w:r>
    </w:p>
    <w:p w:rsidR="003C7FAE" w:rsidRDefault="003C7FAE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4B539BCD" wp14:editId="2601FA2E">
            <wp:extent cx="5943600" cy="2491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LU"/>
        </w:rPr>
        <w:br w:type="page"/>
      </w:r>
    </w:p>
    <w:p w:rsidR="003C7FAE" w:rsidRPr="00A355EB" w:rsidRDefault="003C7FAE">
      <w:pPr>
        <w:rPr>
          <w:lang w:val="fr-LU"/>
        </w:rPr>
      </w:pPr>
    </w:p>
    <w:p w:rsidR="00550797" w:rsidRPr="00A355EB" w:rsidRDefault="00F01173">
      <w:pPr>
        <w:rPr>
          <w:lang w:val="fr-LU"/>
        </w:rPr>
      </w:pPr>
      <w:r>
        <w:rPr>
          <w:noProof/>
        </w:rPr>
        <w:drawing>
          <wp:inline distT="0" distB="0" distL="0" distR="0" wp14:anchorId="0F800111" wp14:editId="2135C297">
            <wp:extent cx="5943600" cy="4710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D" w:rsidRPr="00002265" w:rsidRDefault="00F0473D">
      <w:proofErr w:type="spellStart"/>
      <w:r w:rsidRPr="00002265">
        <w:t>Dé-sélectionner</w:t>
      </w:r>
      <w:proofErr w:type="spellEnd"/>
      <w:r w:rsidRPr="00002265">
        <w:t xml:space="preserve"> </w:t>
      </w:r>
      <w:proofErr w:type="spellStart"/>
      <w:r w:rsidRPr="00002265">
        <w:t>l’option</w:t>
      </w:r>
      <w:proofErr w:type="spellEnd"/>
      <w:r w:rsidRPr="00002265">
        <w:t xml:space="preserve"> “I wish to receive security updates via My Oracle Support”.</w:t>
      </w:r>
    </w:p>
    <w:p w:rsidR="00A355EB" w:rsidRPr="00A355EB" w:rsidRDefault="00A355EB">
      <w:pPr>
        <w:rPr>
          <w:lang w:val="fr-LU"/>
        </w:rPr>
      </w:pPr>
      <w:r>
        <w:rPr>
          <w:lang w:val="fr-LU"/>
        </w:rPr>
        <w:t>Cliquer « Next »</w:t>
      </w:r>
    </w:p>
    <w:p w:rsidR="00F0473D" w:rsidRPr="00A355EB" w:rsidRDefault="00F0473D">
      <w:pPr>
        <w:rPr>
          <w:lang w:val="fr-LU"/>
        </w:rPr>
      </w:pPr>
    </w:p>
    <w:p w:rsidR="00F0473D" w:rsidRPr="00A355EB" w:rsidRDefault="00FB214C">
      <w:pPr>
        <w:rPr>
          <w:lang w:val="fr-LU"/>
        </w:rPr>
      </w:pPr>
      <w:r>
        <w:rPr>
          <w:noProof/>
        </w:rPr>
        <w:drawing>
          <wp:inline distT="0" distB="0" distL="0" distR="0" wp14:anchorId="5AACE98C" wp14:editId="2F3DC055">
            <wp:extent cx="4867275" cy="1866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D" w:rsidRPr="00A355EB" w:rsidRDefault="00F0473D">
      <w:pPr>
        <w:rPr>
          <w:lang w:val="fr-LU"/>
        </w:rPr>
      </w:pPr>
      <w:r w:rsidRPr="00A355EB">
        <w:rPr>
          <w:lang w:val="fr-LU"/>
        </w:rPr>
        <w:lastRenderedPageBreak/>
        <w:t>Cliquer “Yes”</w:t>
      </w:r>
    </w:p>
    <w:p w:rsidR="00F0473D" w:rsidRPr="00A355EB" w:rsidRDefault="00F0473D">
      <w:pPr>
        <w:rPr>
          <w:lang w:val="fr-LU"/>
        </w:rPr>
      </w:pPr>
    </w:p>
    <w:p w:rsidR="00F0473D" w:rsidRPr="00A355EB" w:rsidRDefault="00FB214C">
      <w:pPr>
        <w:rPr>
          <w:lang w:val="fr-LU"/>
        </w:rPr>
      </w:pPr>
      <w:r>
        <w:rPr>
          <w:noProof/>
        </w:rPr>
        <w:drawing>
          <wp:inline distT="0" distB="0" distL="0" distR="0" wp14:anchorId="6E9873E7" wp14:editId="045017A0">
            <wp:extent cx="5943600" cy="4700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D" w:rsidRDefault="00F0473D">
      <w:proofErr w:type="spellStart"/>
      <w:r w:rsidRPr="00002265">
        <w:t>Sélectionner</w:t>
      </w:r>
      <w:proofErr w:type="spellEnd"/>
      <w:r w:rsidRPr="00002265">
        <w:t xml:space="preserve"> </w:t>
      </w:r>
      <w:r>
        <w:t>“Install database software only”</w:t>
      </w:r>
    </w:p>
    <w:p w:rsidR="005F455D" w:rsidRPr="0064318F" w:rsidRDefault="005F455D">
      <w:pPr>
        <w:rPr>
          <w:lang w:val="fr-LU"/>
        </w:rPr>
      </w:pPr>
      <w:r w:rsidRPr="0064318F">
        <w:rPr>
          <w:lang w:val="fr-LU"/>
        </w:rPr>
        <w:t>Cliquer “Next”</w:t>
      </w:r>
    </w:p>
    <w:p w:rsidR="00F0473D" w:rsidRPr="0064318F" w:rsidRDefault="00F0473D">
      <w:pPr>
        <w:rPr>
          <w:lang w:val="fr-LU"/>
        </w:rPr>
      </w:pPr>
      <w:r w:rsidRPr="0064318F">
        <w:rPr>
          <w:lang w:val="fr-LU"/>
        </w:rPr>
        <w:br w:type="page"/>
      </w:r>
    </w:p>
    <w:p w:rsidR="00F0473D" w:rsidRPr="0064318F" w:rsidRDefault="00F0620D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3C7959A" wp14:editId="3B2EA355">
            <wp:extent cx="5943600" cy="4670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D" w:rsidRPr="0064318F" w:rsidRDefault="00F0473D">
      <w:pPr>
        <w:rPr>
          <w:lang w:val="fr-LU"/>
        </w:rPr>
      </w:pPr>
      <w:r w:rsidRPr="0064318F">
        <w:rPr>
          <w:lang w:val="fr-LU"/>
        </w:rPr>
        <w:t>Cliquer “Next”</w:t>
      </w:r>
    </w:p>
    <w:p w:rsidR="00F0473D" w:rsidRPr="0064318F" w:rsidRDefault="00F0473D">
      <w:pPr>
        <w:rPr>
          <w:lang w:val="fr-LU"/>
        </w:rPr>
      </w:pPr>
      <w:r w:rsidRPr="0064318F">
        <w:rPr>
          <w:lang w:val="fr-LU"/>
        </w:rPr>
        <w:br w:type="page"/>
      </w:r>
    </w:p>
    <w:p w:rsidR="00F0473D" w:rsidRPr="0064318F" w:rsidRDefault="00F0473D">
      <w:pPr>
        <w:rPr>
          <w:lang w:val="fr-LU"/>
        </w:rPr>
      </w:pPr>
    </w:p>
    <w:p w:rsidR="00F0473D" w:rsidRPr="0064318F" w:rsidRDefault="00F0620D">
      <w:pPr>
        <w:rPr>
          <w:lang w:val="fr-LU"/>
        </w:rPr>
      </w:pPr>
      <w:r>
        <w:rPr>
          <w:noProof/>
        </w:rPr>
        <w:drawing>
          <wp:inline distT="0" distB="0" distL="0" distR="0" wp14:anchorId="608F4A5C" wp14:editId="00F33358">
            <wp:extent cx="5943600" cy="46983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D" w:rsidRPr="0064318F" w:rsidRDefault="00F0473D">
      <w:pPr>
        <w:rPr>
          <w:lang w:val="fr-LU"/>
        </w:rPr>
      </w:pPr>
      <w:r w:rsidRPr="0064318F">
        <w:rPr>
          <w:lang w:val="fr-LU"/>
        </w:rPr>
        <w:t>Cliquer “Next”</w:t>
      </w:r>
    </w:p>
    <w:p w:rsidR="00F0473D" w:rsidRPr="0064318F" w:rsidRDefault="00F0473D">
      <w:pPr>
        <w:rPr>
          <w:lang w:val="fr-LU"/>
        </w:rPr>
      </w:pPr>
      <w:r w:rsidRPr="0064318F">
        <w:rPr>
          <w:lang w:val="fr-LU"/>
        </w:rPr>
        <w:br w:type="page"/>
      </w:r>
    </w:p>
    <w:p w:rsidR="00F0473D" w:rsidRPr="0064318F" w:rsidRDefault="00F0473D">
      <w:pPr>
        <w:rPr>
          <w:lang w:val="fr-LU"/>
        </w:rPr>
      </w:pPr>
    </w:p>
    <w:p w:rsidR="00852B3B" w:rsidRDefault="00F45439">
      <w:pPr>
        <w:rPr>
          <w:lang w:val="fr-LU"/>
        </w:rPr>
      </w:pPr>
      <w:r w:rsidRPr="00F45439">
        <w:rPr>
          <w:lang w:val="fr-LU"/>
        </w:rPr>
        <w:t xml:space="preserve">Encode </w:t>
      </w:r>
      <w:r w:rsidR="0064318F">
        <w:rPr>
          <w:lang w:val="fr-LU"/>
        </w:rPr>
        <w:t>« </w:t>
      </w:r>
      <w:r w:rsidRPr="00F45439">
        <w:rPr>
          <w:lang w:val="fr-LU"/>
        </w:rPr>
        <w:t>Oracle base</w:t>
      </w:r>
      <w:r w:rsidR="0064318F">
        <w:rPr>
          <w:lang w:val="fr-LU"/>
        </w:rPr>
        <w:t> »</w:t>
      </w:r>
      <w:r w:rsidRPr="00F45439">
        <w:rPr>
          <w:lang w:val="fr-LU"/>
        </w:rPr>
        <w:t xml:space="preserve"> et </w:t>
      </w:r>
      <w:r w:rsidR="0064318F">
        <w:rPr>
          <w:lang w:val="fr-LU"/>
        </w:rPr>
        <w:t>« S</w:t>
      </w:r>
      <w:r w:rsidRPr="00F45439">
        <w:rPr>
          <w:lang w:val="fr-LU"/>
        </w:rPr>
        <w:t>oftware location</w:t>
      </w:r>
      <w:r w:rsidR="0064318F">
        <w:rPr>
          <w:lang w:val="fr-LU"/>
        </w:rPr>
        <w:t> »</w:t>
      </w:r>
      <w:r w:rsidRPr="00F45439">
        <w:rPr>
          <w:lang w:val="fr-LU"/>
        </w:rPr>
        <w:t xml:space="preserve"> comme indiqué ci-dessus.</w:t>
      </w:r>
    </w:p>
    <w:p w:rsidR="00175E08" w:rsidRDefault="00175E08">
      <w:pPr>
        <w:rPr>
          <w:lang w:val="fr-LU"/>
        </w:rPr>
      </w:pPr>
      <w:r>
        <w:rPr>
          <w:lang w:val="fr-LU"/>
        </w:rPr>
        <w:t>Cliquer « Next »</w:t>
      </w:r>
    </w:p>
    <w:p w:rsidR="00175E08" w:rsidRPr="00F45439" w:rsidRDefault="00175E08">
      <w:pPr>
        <w:rPr>
          <w:lang w:val="fr-LU"/>
        </w:rPr>
      </w:pPr>
    </w:p>
    <w:p w:rsidR="00F45439" w:rsidRDefault="00F45439">
      <w:pPr>
        <w:rPr>
          <w:lang w:val="fr-LU"/>
        </w:rPr>
      </w:pPr>
      <w:r>
        <w:rPr>
          <w:lang w:val="fr-LU"/>
        </w:rPr>
        <w:br w:type="page"/>
      </w:r>
      <w:r w:rsidR="00F0620D">
        <w:rPr>
          <w:noProof/>
        </w:rPr>
        <w:lastRenderedPageBreak/>
        <w:drawing>
          <wp:inline distT="0" distB="0" distL="0" distR="0" wp14:anchorId="3FF9D217" wp14:editId="49BA5182">
            <wp:extent cx="5943600" cy="46837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39" w:rsidRDefault="00F45439">
      <w:pPr>
        <w:rPr>
          <w:lang w:val="fr-LU"/>
        </w:rPr>
      </w:pPr>
    </w:p>
    <w:p w:rsidR="00F0620D" w:rsidRDefault="00F0620D">
      <w:pPr>
        <w:rPr>
          <w:lang w:val="fr-LU"/>
        </w:rPr>
      </w:pPr>
    </w:p>
    <w:p w:rsidR="00F0620D" w:rsidRPr="001B37A4" w:rsidRDefault="00F0620D">
      <w:r w:rsidRPr="001B37A4">
        <w:t>[root@svloradwh201t /]# chmod 777 opt</w:t>
      </w:r>
    </w:p>
    <w:p w:rsidR="00F0620D" w:rsidRPr="00F0620D" w:rsidRDefault="00F0620D">
      <w:proofErr w:type="spellStart"/>
      <w:r>
        <w:t>c</w:t>
      </w:r>
      <w:r w:rsidRPr="00F0620D">
        <w:t>hmod</w:t>
      </w:r>
      <w:proofErr w:type="spellEnd"/>
      <w:r w:rsidRPr="00F0620D">
        <w:t xml:space="preserve"> 777 /opt</w:t>
      </w:r>
    </w:p>
    <w:p w:rsidR="00F45439" w:rsidRDefault="00F45439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AF10A25" wp14:editId="16EB8ABD">
            <wp:extent cx="5943600" cy="4716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39" w:rsidRPr="00175E08" w:rsidRDefault="00175E08">
      <w:proofErr w:type="spellStart"/>
      <w:r w:rsidRPr="00175E08">
        <w:t>Compléter</w:t>
      </w:r>
      <w:proofErr w:type="spellEnd"/>
      <w:r w:rsidRPr="00175E08">
        <w:t xml:space="preserve"> « Inventory Directory »</w:t>
      </w:r>
    </w:p>
    <w:p w:rsidR="00175E08" w:rsidRPr="00175E08" w:rsidRDefault="00175E08">
      <w:r w:rsidRPr="00175E08">
        <w:t>Cliquer « Next »</w:t>
      </w:r>
    </w:p>
    <w:p w:rsidR="00175E08" w:rsidRPr="00175E08" w:rsidRDefault="00175E08"/>
    <w:p w:rsidR="00F45439" w:rsidRPr="00175E08" w:rsidRDefault="00F45439">
      <w:r w:rsidRPr="00175E08">
        <w:br w:type="page"/>
      </w:r>
    </w:p>
    <w:p w:rsidR="00852B3B" w:rsidRDefault="002A0DF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D42AEB7" wp14:editId="775419F4">
            <wp:extent cx="5943600" cy="4670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08" w:rsidRDefault="00175E08">
      <w:pPr>
        <w:rPr>
          <w:lang w:val="fr-LU"/>
        </w:rPr>
      </w:pPr>
      <w:r>
        <w:rPr>
          <w:lang w:val="fr-LU"/>
        </w:rPr>
        <w:t>Sélectionner les groupes comme indiqué.</w:t>
      </w:r>
    </w:p>
    <w:p w:rsidR="00F45439" w:rsidRDefault="00F45439">
      <w:pPr>
        <w:rPr>
          <w:lang w:val="fr-LU"/>
        </w:rPr>
      </w:pPr>
      <w:r>
        <w:rPr>
          <w:lang w:val="fr-LU"/>
        </w:rPr>
        <w:t>Cliquer « Next »</w:t>
      </w:r>
    </w:p>
    <w:p w:rsidR="00F45439" w:rsidRDefault="00F45439">
      <w:pPr>
        <w:rPr>
          <w:lang w:val="fr-LU"/>
        </w:rPr>
      </w:pPr>
      <w:r>
        <w:rPr>
          <w:lang w:val="fr-LU"/>
        </w:rPr>
        <w:br w:type="page"/>
      </w:r>
    </w:p>
    <w:p w:rsidR="00F45439" w:rsidRDefault="006A30CB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0B9772F" wp14:editId="18B3611E">
            <wp:extent cx="5943600" cy="47047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36" w:rsidRDefault="00FA4736">
      <w:pPr>
        <w:rPr>
          <w:lang w:val="fr-LU"/>
        </w:rPr>
      </w:pPr>
      <w:r>
        <w:rPr>
          <w:lang w:val="fr-LU"/>
        </w:rPr>
        <w:t xml:space="preserve">Cliquer sur « Save </w:t>
      </w:r>
      <w:proofErr w:type="spellStart"/>
      <w:r>
        <w:rPr>
          <w:lang w:val="fr-LU"/>
        </w:rPr>
        <w:t>Response</w:t>
      </w:r>
      <w:proofErr w:type="spellEnd"/>
      <w:r>
        <w:rPr>
          <w:lang w:val="fr-LU"/>
        </w:rPr>
        <w:t xml:space="preserve"> File… »</w:t>
      </w:r>
    </w:p>
    <w:p w:rsidR="00FA4736" w:rsidRDefault="00FA4736">
      <w:pPr>
        <w:rPr>
          <w:lang w:val="fr-LU"/>
        </w:rPr>
      </w:pPr>
      <w:r>
        <w:rPr>
          <w:lang w:val="fr-LU"/>
        </w:rPr>
        <w:br w:type="page"/>
      </w:r>
    </w:p>
    <w:p w:rsidR="00FA4736" w:rsidRDefault="00FA4736" w:rsidP="00FA473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270F96B" wp14:editId="531D52C4">
            <wp:extent cx="4781550" cy="3438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36" w:rsidRDefault="00FA4736" w:rsidP="00FA4736">
      <w:pPr>
        <w:rPr>
          <w:lang w:val="fr-LU"/>
        </w:rPr>
      </w:pPr>
      <w:r>
        <w:rPr>
          <w:lang w:val="fr-LU"/>
        </w:rPr>
        <w:t>Cliquer sur « Save »</w:t>
      </w:r>
    </w:p>
    <w:p w:rsidR="00FA4736" w:rsidRDefault="00FA4736">
      <w:pPr>
        <w:rPr>
          <w:lang w:val="fr-LU"/>
        </w:rPr>
      </w:pPr>
      <w:r>
        <w:rPr>
          <w:lang w:val="fr-LU"/>
        </w:rPr>
        <w:br w:type="page"/>
      </w:r>
    </w:p>
    <w:p w:rsidR="00FA4736" w:rsidRDefault="00FA4736">
      <w:pPr>
        <w:rPr>
          <w:lang w:val="fr-LU"/>
        </w:rPr>
      </w:pPr>
    </w:p>
    <w:p w:rsidR="00FA4736" w:rsidRDefault="00FA4736">
      <w:pPr>
        <w:rPr>
          <w:lang w:val="fr-LU"/>
        </w:rPr>
      </w:pPr>
    </w:p>
    <w:p w:rsidR="00FA4736" w:rsidRDefault="00FA4736">
      <w:pPr>
        <w:rPr>
          <w:lang w:val="fr-LU"/>
        </w:rPr>
      </w:pPr>
      <w:r>
        <w:rPr>
          <w:noProof/>
        </w:rPr>
        <w:drawing>
          <wp:inline distT="0" distB="0" distL="0" distR="0" wp14:anchorId="3EFE9483" wp14:editId="66F6880B">
            <wp:extent cx="5943600" cy="46970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39" w:rsidRDefault="00F45439">
      <w:pPr>
        <w:rPr>
          <w:lang w:val="fr-LU"/>
        </w:rPr>
      </w:pPr>
      <w:r>
        <w:rPr>
          <w:lang w:val="fr-LU"/>
        </w:rPr>
        <w:t>Cliquer « Install »</w:t>
      </w:r>
    </w:p>
    <w:p w:rsidR="00FA4736" w:rsidRDefault="00FA4736">
      <w:pPr>
        <w:rPr>
          <w:lang w:val="fr-LU"/>
        </w:rPr>
      </w:pPr>
    </w:p>
    <w:p w:rsidR="00FA4736" w:rsidRDefault="00FA4736">
      <w:pPr>
        <w:rPr>
          <w:lang w:val="fr-LU"/>
        </w:rPr>
      </w:pPr>
      <w:r>
        <w:rPr>
          <w:lang w:val="fr-LU"/>
        </w:rPr>
        <w:br w:type="page"/>
      </w:r>
    </w:p>
    <w:p w:rsidR="00FA4736" w:rsidRDefault="00FA4736">
      <w:pPr>
        <w:rPr>
          <w:lang w:val="fr-LU"/>
        </w:rPr>
      </w:pPr>
    </w:p>
    <w:p w:rsidR="00F45439" w:rsidRDefault="00F45439">
      <w:pPr>
        <w:rPr>
          <w:lang w:val="fr-LU"/>
        </w:rPr>
      </w:pPr>
    </w:p>
    <w:p w:rsidR="00F45439" w:rsidRDefault="00FA4736">
      <w:pPr>
        <w:rPr>
          <w:lang w:val="fr-LU"/>
        </w:rPr>
      </w:pPr>
      <w:r>
        <w:rPr>
          <w:noProof/>
        </w:rPr>
        <w:drawing>
          <wp:inline distT="0" distB="0" distL="0" distR="0" wp14:anchorId="60C11414" wp14:editId="01BBFEC2">
            <wp:extent cx="5943600" cy="46659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66" w:rsidRDefault="00D12D66">
      <w:pPr>
        <w:rPr>
          <w:lang w:val="fr-LU"/>
        </w:rPr>
      </w:pPr>
      <w:r>
        <w:rPr>
          <w:lang w:val="fr-LU"/>
        </w:rPr>
        <w:t>Et patientez le temps du déploiem</w:t>
      </w:r>
      <w:r w:rsidR="00175E08">
        <w:rPr>
          <w:lang w:val="fr-LU"/>
        </w:rPr>
        <w:t>e</w:t>
      </w:r>
      <w:r>
        <w:rPr>
          <w:lang w:val="fr-LU"/>
        </w:rPr>
        <w:t>nt des binaires.</w:t>
      </w:r>
    </w:p>
    <w:p w:rsidR="00D12D66" w:rsidRDefault="00D12D66">
      <w:pPr>
        <w:rPr>
          <w:lang w:val="fr-LU"/>
        </w:rPr>
      </w:pPr>
      <w:r>
        <w:rPr>
          <w:lang w:val="fr-LU"/>
        </w:rPr>
        <w:br w:type="page"/>
      </w:r>
    </w:p>
    <w:p w:rsidR="00D12D66" w:rsidRDefault="00D12D6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9CC001F" wp14:editId="29C1D3F8">
            <wp:extent cx="5648325" cy="3390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66" w:rsidRDefault="00D12D66">
      <w:pPr>
        <w:rPr>
          <w:lang w:val="fr-LU"/>
        </w:rPr>
      </w:pPr>
      <w:r>
        <w:rPr>
          <w:lang w:val="fr-LU"/>
        </w:rPr>
        <w:t xml:space="preserve">Lorsque la fenêtre ci-dessus apparaît, il faut exécuter chaque </w:t>
      </w:r>
      <w:r w:rsidR="0006606A">
        <w:rPr>
          <w:lang w:val="fr-LU"/>
        </w:rPr>
        <w:t>script</w:t>
      </w:r>
      <w:r>
        <w:rPr>
          <w:lang w:val="fr-LU"/>
        </w:rPr>
        <w:t xml:space="preserve"> dans une </w:t>
      </w:r>
      <w:r w:rsidR="004D264A">
        <w:rPr>
          <w:lang w:val="fr-LU"/>
        </w:rPr>
        <w:t xml:space="preserve">autre </w:t>
      </w:r>
      <w:r>
        <w:rPr>
          <w:lang w:val="fr-LU"/>
        </w:rPr>
        <w:t xml:space="preserve">session </w:t>
      </w:r>
      <w:proofErr w:type="spellStart"/>
      <w:r w:rsidR="004D264A">
        <w:rPr>
          <w:lang w:val="fr-LU"/>
        </w:rPr>
        <w:t>unix</w:t>
      </w:r>
      <w:proofErr w:type="spellEnd"/>
      <w:r w:rsidR="004D264A">
        <w:rPr>
          <w:lang w:val="fr-LU"/>
        </w:rPr>
        <w:t xml:space="preserve"> </w:t>
      </w:r>
      <w:proofErr w:type="spellStart"/>
      <w:r w:rsidR="004D264A">
        <w:rPr>
          <w:lang w:val="fr-LU"/>
        </w:rPr>
        <w:t>ssh</w:t>
      </w:r>
      <w:proofErr w:type="spellEnd"/>
      <w:r w:rsidR="004D264A">
        <w:rPr>
          <w:lang w:val="fr-LU"/>
        </w:rPr>
        <w:t xml:space="preserve"> connecté avec l’utilisateur </w:t>
      </w:r>
      <w:r>
        <w:rPr>
          <w:lang w:val="fr-LU"/>
        </w:rPr>
        <w:t>root, comme ci-dessous :</w:t>
      </w:r>
    </w:p>
    <w:p w:rsidR="004D264A" w:rsidRPr="00FA5532" w:rsidRDefault="004D264A">
      <w:pPr>
        <w:rPr>
          <w:lang w:val="fr-LU"/>
        </w:rPr>
      </w:pPr>
      <w:r w:rsidRPr="00FA5532">
        <w:rPr>
          <w:lang w:val="fr-LU"/>
        </w:rPr>
        <w:br w:type="page"/>
      </w:r>
    </w:p>
    <w:p w:rsidR="00314969" w:rsidRDefault="00285371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A8886C9" wp14:editId="6DAF2442">
            <wp:extent cx="5943600" cy="41440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969">
        <w:rPr>
          <w:lang w:val="fr-LU"/>
        </w:rPr>
        <w:br w:type="page"/>
      </w:r>
    </w:p>
    <w:p w:rsidR="00314969" w:rsidRDefault="007B4812" w:rsidP="00314969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19A9AD4" wp14:editId="333290B5">
            <wp:extent cx="5619750" cy="34099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69" w:rsidRDefault="00314969" w:rsidP="00314969">
      <w:pPr>
        <w:rPr>
          <w:lang w:val="fr-LU"/>
        </w:rPr>
      </w:pPr>
      <w:r>
        <w:rPr>
          <w:lang w:val="fr-LU"/>
        </w:rPr>
        <w:t>Lorsque les deux scripts ont été exécutés, cliquer « OK »</w:t>
      </w:r>
    </w:p>
    <w:p w:rsidR="00314969" w:rsidRDefault="00314969" w:rsidP="00314969">
      <w:pPr>
        <w:rPr>
          <w:lang w:val="fr-LU"/>
        </w:rPr>
      </w:pPr>
    </w:p>
    <w:p w:rsidR="00314969" w:rsidRDefault="007B4812" w:rsidP="00314969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070B46B" wp14:editId="13635608">
            <wp:extent cx="5943600" cy="46704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69" w:rsidRDefault="00314969" w:rsidP="00314969">
      <w:pPr>
        <w:rPr>
          <w:lang w:val="fr-LU"/>
        </w:rPr>
      </w:pPr>
      <w:r>
        <w:rPr>
          <w:lang w:val="fr-LU"/>
        </w:rPr>
        <w:t>Cliquer « Close »</w:t>
      </w:r>
    </w:p>
    <w:p w:rsidR="00314969" w:rsidRDefault="00314969" w:rsidP="00314969">
      <w:pPr>
        <w:rPr>
          <w:lang w:val="fr-LU"/>
        </w:rPr>
      </w:pPr>
    </w:p>
    <w:p w:rsidR="00211829" w:rsidRDefault="00211829">
      <w:pPr>
        <w:rPr>
          <w:lang w:val="fr-LU"/>
        </w:rPr>
      </w:pPr>
      <w:r>
        <w:rPr>
          <w:lang w:val="fr-LU"/>
        </w:rPr>
        <w:br w:type="page"/>
      </w:r>
    </w:p>
    <w:p w:rsidR="00211829" w:rsidRDefault="00211829" w:rsidP="00211829">
      <w:pPr>
        <w:pStyle w:val="Heading1"/>
        <w:numPr>
          <w:ilvl w:val="0"/>
          <w:numId w:val="6"/>
        </w:numPr>
        <w:rPr>
          <w:lang w:val="fr-LU"/>
        </w:rPr>
      </w:pPr>
      <w:r>
        <w:rPr>
          <w:lang w:val="fr-LU"/>
        </w:rPr>
        <w:lastRenderedPageBreak/>
        <w:t>Création de la base de données SRD2</w:t>
      </w:r>
    </w:p>
    <w:p w:rsidR="00314969" w:rsidRDefault="00314969">
      <w:pPr>
        <w:rPr>
          <w:lang w:val="fr-LU"/>
        </w:rPr>
      </w:pPr>
    </w:p>
    <w:p w:rsidR="00CB76E3" w:rsidRDefault="00CB76E3" w:rsidP="00CB76E3">
      <w:pPr>
        <w:ind w:left="360"/>
        <w:rPr>
          <w:lang w:val="fr-LU"/>
        </w:rPr>
      </w:pPr>
      <w:r>
        <w:rPr>
          <w:lang w:val="fr-LU"/>
        </w:rPr>
        <w:t xml:space="preserve">La création de la base de données s’effectue avec l’utilitaire </w:t>
      </w:r>
      <w:proofErr w:type="spellStart"/>
      <w:r>
        <w:rPr>
          <w:lang w:val="fr-LU"/>
        </w:rPr>
        <w:t>dbca</w:t>
      </w:r>
      <w:proofErr w:type="spellEnd"/>
      <w:r>
        <w:rPr>
          <w:lang w:val="fr-LU"/>
        </w:rPr>
        <w:t>.</w:t>
      </w:r>
    </w:p>
    <w:p w:rsidR="00CB76E3" w:rsidRPr="00AD5067" w:rsidRDefault="00CB76E3" w:rsidP="00CB76E3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>O</w:t>
      </w:r>
      <w:r w:rsidRPr="00AD5067">
        <w:rPr>
          <w:lang w:val="fr-LU"/>
        </w:rPr>
        <w:t xml:space="preserve">uvrir une session </w:t>
      </w:r>
      <w:proofErr w:type="spellStart"/>
      <w:r w:rsidRPr="00AD5067">
        <w:rPr>
          <w:lang w:val="fr-LU"/>
        </w:rPr>
        <w:t>ssh</w:t>
      </w:r>
      <w:proofErr w:type="spellEnd"/>
      <w:r w:rsidRPr="00AD5067">
        <w:rPr>
          <w:lang w:val="fr-LU"/>
        </w:rPr>
        <w:t xml:space="preserve"> avec le logiciel </w:t>
      </w:r>
      <w:proofErr w:type="spellStart"/>
      <w:r w:rsidRPr="00AD5067">
        <w:rPr>
          <w:lang w:val="fr-LU"/>
        </w:rPr>
        <w:t>Mobaxterm</w:t>
      </w:r>
      <w:proofErr w:type="spellEnd"/>
      <w:r w:rsidRPr="00AD5067">
        <w:rPr>
          <w:lang w:val="fr-LU"/>
        </w:rPr>
        <w:t xml:space="preserve"> et se connecter le compte </w:t>
      </w:r>
      <w:proofErr w:type="spellStart"/>
      <w:r w:rsidRPr="00AD5067">
        <w:rPr>
          <w:lang w:val="fr-LU"/>
        </w:rPr>
        <w:t>unix</w:t>
      </w:r>
      <w:proofErr w:type="spellEnd"/>
      <w:r w:rsidRPr="00AD5067">
        <w:rPr>
          <w:lang w:val="fr-LU"/>
        </w:rPr>
        <w:t xml:space="preserve"> Oracle.</w:t>
      </w:r>
    </w:p>
    <w:p w:rsidR="00CB76E3" w:rsidRDefault="00CB76E3" w:rsidP="00CB76E3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>Préparer un script ($HOME/</w:t>
      </w:r>
      <w:proofErr w:type="spellStart"/>
      <w:r>
        <w:rPr>
          <w:lang w:val="fr-LU"/>
        </w:rPr>
        <w:t>initsys.cfg</w:t>
      </w:r>
      <w:proofErr w:type="spellEnd"/>
      <w:r>
        <w:rPr>
          <w:lang w:val="fr-LU"/>
        </w:rPr>
        <w:t xml:space="preserve"> par exemple) qui contient les variables d’environnements pour Oracle et qui sera aussi </w:t>
      </w:r>
      <w:proofErr w:type="spellStart"/>
      <w:r>
        <w:rPr>
          <w:lang w:val="fr-LU"/>
        </w:rPr>
        <w:t>utilsé</w:t>
      </w:r>
      <w:proofErr w:type="spellEnd"/>
      <w:r>
        <w:rPr>
          <w:lang w:val="fr-LU"/>
        </w:rPr>
        <w:t xml:space="preserve"> par les </w:t>
      </w:r>
      <w:proofErr w:type="spellStart"/>
      <w:r>
        <w:rPr>
          <w:lang w:val="fr-LU"/>
        </w:rPr>
        <w:t>shell</w:t>
      </w:r>
      <w:proofErr w:type="spellEnd"/>
      <w:r>
        <w:rPr>
          <w:lang w:val="fr-LU"/>
        </w:rPr>
        <w:t xml:space="preserve"> </w:t>
      </w:r>
      <w:proofErr w:type="gramStart"/>
      <w:r>
        <w:rPr>
          <w:lang w:val="fr-LU"/>
        </w:rPr>
        <w:t>scripts  :</w:t>
      </w:r>
      <w:proofErr w:type="gramEnd"/>
    </w:p>
    <w:p w:rsidR="00CB76E3" w:rsidRDefault="00CB76E3" w:rsidP="00CB76E3">
      <w:pPr>
        <w:pStyle w:val="ListParagraph"/>
        <w:spacing w:after="0"/>
        <w:outlineLvl w:val="0"/>
        <w:rPr>
          <w:lang w:val="fr-LU"/>
        </w:rPr>
      </w:pP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# ***********************</w:t>
      </w: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# Variables Oracle</w:t>
      </w: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# ***********************</w:t>
      </w:r>
    </w:p>
    <w:p w:rsidR="00CB76E3" w:rsidRPr="00CB76E3" w:rsidRDefault="00CB76E3" w:rsidP="00CB76E3">
      <w:pPr>
        <w:pStyle w:val="ListParagraph"/>
        <w:rPr>
          <w:lang w:val="fr-LU"/>
        </w:rPr>
      </w:pP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ORACLE_BASE=/</w:t>
      </w:r>
      <w:proofErr w:type="spellStart"/>
      <w:r w:rsidRPr="00CB76E3">
        <w:rPr>
          <w:lang w:val="fr-LU"/>
        </w:rPr>
        <w:t>opt</w:t>
      </w:r>
      <w:proofErr w:type="spellEnd"/>
      <w:r w:rsidRPr="00CB76E3">
        <w:rPr>
          <w:lang w:val="fr-LU"/>
        </w:rPr>
        <w:t>/Oracle-12c-Binaries</w:t>
      </w:r>
    </w:p>
    <w:p w:rsidR="00CB76E3" w:rsidRPr="00CB76E3" w:rsidRDefault="00CB76E3" w:rsidP="00CB76E3">
      <w:pPr>
        <w:pStyle w:val="ListParagraph"/>
      </w:pPr>
      <w:r w:rsidRPr="00CB76E3">
        <w:t>export ORACLE_BASE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ORACLE_HOME=/opt/Oracle-12c-Binaries/product/12.2.0/dbhome_1</w:t>
      </w:r>
    </w:p>
    <w:p w:rsidR="00CB76E3" w:rsidRPr="00CB76E3" w:rsidRDefault="00CB76E3" w:rsidP="00CB76E3">
      <w:pPr>
        <w:pStyle w:val="ListParagraph"/>
      </w:pPr>
      <w:r w:rsidRPr="00CB76E3">
        <w:t>export ORACLE_HOME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PATH=$</w:t>
      </w:r>
      <w:proofErr w:type="gramStart"/>
      <w:r w:rsidRPr="00CB76E3">
        <w:t>PATH:$</w:t>
      </w:r>
      <w:proofErr w:type="gramEnd"/>
      <w:r w:rsidRPr="00CB76E3">
        <w:t>ORACLE_HOME/bin:$ORACLE_HOME/</w:t>
      </w:r>
      <w:proofErr w:type="spellStart"/>
      <w:r w:rsidRPr="00CB76E3">
        <w:t>OPatch</w:t>
      </w:r>
      <w:proofErr w:type="spellEnd"/>
      <w:r w:rsidRPr="00CB76E3">
        <w:t>:/</w:t>
      </w:r>
      <w:proofErr w:type="spellStart"/>
      <w:r w:rsidRPr="00CB76E3">
        <w:t>usr</w:t>
      </w:r>
      <w:proofErr w:type="spellEnd"/>
      <w:r w:rsidRPr="00CB76E3">
        <w:t>/ccs/bin</w:t>
      </w:r>
    </w:p>
    <w:p w:rsidR="00CB76E3" w:rsidRPr="00CB76E3" w:rsidRDefault="00CB76E3" w:rsidP="00CB76E3">
      <w:pPr>
        <w:pStyle w:val="ListParagraph"/>
      </w:pPr>
      <w:r w:rsidRPr="00CB76E3">
        <w:t>export PATH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ORACLE_SID=SRD2</w:t>
      </w:r>
    </w:p>
    <w:p w:rsidR="00CB76E3" w:rsidRPr="00CB76E3" w:rsidRDefault="00CB76E3" w:rsidP="00CB76E3">
      <w:pPr>
        <w:pStyle w:val="ListParagraph"/>
      </w:pPr>
      <w:r w:rsidRPr="00CB76E3">
        <w:t>export ORACLE_SID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NLS_LANG=AMERICAN_AMERICA</w:t>
      </w:r>
    </w:p>
    <w:p w:rsidR="00CB76E3" w:rsidRPr="00CB76E3" w:rsidRDefault="00CB76E3" w:rsidP="00CB76E3">
      <w:pPr>
        <w:pStyle w:val="ListParagraph"/>
        <w:rPr>
          <w:lang w:val="fr-LU"/>
        </w:rPr>
      </w:pPr>
      <w:proofErr w:type="gramStart"/>
      <w:r w:rsidRPr="00CB76E3">
        <w:rPr>
          <w:lang w:val="fr-LU"/>
        </w:rPr>
        <w:t>export</w:t>
      </w:r>
      <w:proofErr w:type="gramEnd"/>
      <w:r w:rsidRPr="00CB76E3">
        <w:rPr>
          <w:lang w:val="fr-LU"/>
        </w:rPr>
        <w:t xml:space="preserve"> NLS_LANG</w:t>
      </w:r>
    </w:p>
    <w:p w:rsidR="00CB76E3" w:rsidRPr="00CB76E3" w:rsidRDefault="00CB76E3" w:rsidP="00CB76E3">
      <w:pPr>
        <w:pStyle w:val="ListParagraph"/>
        <w:rPr>
          <w:lang w:val="fr-LU"/>
        </w:rPr>
      </w:pP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ORASYSUSR=</w:t>
      </w:r>
      <w:proofErr w:type="spellStart"/>
      <w:r w:rsidRPr="00CB76E3">
        <w:rPr>
          <w:lang w:val="fr-LU"/>
        </w:rPr>
        <w:t>sys</w:t>
      </w:r>
      <w:proofErr w:type="spellEnd"/>
    </w:p>
    <w:p w:rsidR="00CB76E3" w:rsidRPr="00CB76E3" w:rsidRDefault="00CB76E3" w:rsidP="00CB76E3">
      <w:pPr>
        <w:pStyle w:val="ListParagraph"/>
        <w:rPr>
          <w:lang w:val="fr-LU"/>
        </w:rPr>
      </w:pPr>
      <w:proofErr w:type="gramStart"/>
      <w:r w:rsidRPr="00CB76E3">
        <w:rPr>
          <w:lang w:val="fr-LU"/>
        </w:rPr>
        <w:t>export</w:t>
      </w:r>
      <w:proofErr w:type="gramEnd"/>
      <w:r w:rsidRPr="00CB76E3">
        <w:rPr>
          <w:lang w:val="fr-LU"/>
        </w:rPr>
        <w:t xml:space="preserve"> ORASYSUSR</w:t>
      </w:r>
    </w:p>
    <w:p w:rsidR="00CB76E3" w:rsidRPr="00CB76E3" w:rsidRDefault="00CB76E3" w:rsidP="00CB76E3">
      <w:pPr>
        <w:pStyle w:val="ListParagraph"/>
        <w:rPr>
          <w:lang w:val="fr-LU"/>
        </w:rPr>
      </w:pPr>
    </w:p>
    <w:p w:rsidR="00CB76E3" w:rsidRPr="00CB76E3" w:rsidRDefault="00CB76E3" w:rsidP="00CB76E3">
      <w:pPr>
        <w:pStyle w:val="ListParagraph"/>
      </w:pPr>
      <w:r w:rsidRPr="00CB76E3">
        <w:t>ORASYSPWD=</w:t>
      </w:r>
      <w:proofErr w:type="spellStart"/>
      <w:r w:rsidRPr="00CB76E3">
        <w:t>mdp</w:t>
      </w:r>
      <w:proofErr w:type="spellEnd"/>
    </w:p>
    <w:p w:rsidR="00CB76E3" w:rsidRPr="00CB76E3" w:rsidRDefault="00CB76E3" w:rsidP="00CB76E3">
      <w:pPr>
        <w:pStyle w:val="ListParagraph"/>
      </w:pPr>
      <w:r w:rsidRPr="00CB76E3">
        <w:t>export ORASYSPWD</w:t>
      </w:r>
    </w:p>
    <w:p w:rsidR="00CB76E3" w:rsidRPr="00CB76E3" w:rsidRDefault="00CB76E3" w:rsidP="00CB76E3">
      <w:pPr>
        <w:pStyle w:val="ListParagraph"/>
      </w:pPr>
      <w:r w:rsidRPr="00CB76E3">
        <w:t> 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# ***********************</w:t>
      </w:r>
    </w:p>
    <w:p w:rsidR="00CB76E3" w:rsidRPr="00CB76E3" w:rsidRDefault="00CB76E3" w:rsidP="00CB76E3">
      <w:pPr>
        <w:pStyle w:val="ListParagraph"/>
      </w:pPr>
      <w:r w:rsidRPr="00CB76E3">
        <w:t># Variables shell scripts</w:t>
      </w:r>
    </w:p>
    <w:p w:rsidR="00CB76E3" w:rsidRPr="00CB76E3" w:rsidRDefault="00CB76E3" w:rsidP="00CB76E3">
      <w:pPr>
        <w:pStyle w:val="ListParagraph"/>
      </w:pPr>
      <w:r w:rsidRPr="00CB76E3">
        <w:t># ***********************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ENV=TST</w:t>
      </w:r>
    </w:p>
    <w:p w:rsidR="00CB76E3" w:rsidRPr="00CB76E3" w:rsidRDefault="00CB76E3" w:rsidP="00CB76E3">
      <w:pPr>
        <w:pStyle w:val="ListParagraph"/>
      </w:pPr>
      <w:r w:rsidRPr="00CB76E3">
        <w:t>export ENV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lastRenderedPageBreak/>
        <w:t>DATETIME=`date +%</w:t>
      </w:r>
      <w:proofErr w:type="spellStart"/>
      <w:r w:rsidRPr="00CB76E3">
        <w:t>Y%m%d</w:t>
      </w:r>
      <w:proofErr w:type="spellEnd"/>
      <w:r w:rsidRPr="00CB76E3">
        <w:t>_%H%M%S`;</w:t>
      </w:r>
    </w:p>
    <w:p w:rsidR="00CB76E3" w:rsidRPr="00CB76E3" w:rsidRDefault="00CB76E3" w:rsidP="00CB76E3">
      <w:pPr>
        <w:pStyle w:val="ListParagraph"/>
      </w:pPr>
      <w:r w:rsidRPr="00CB76E3">
        <w:t>export DATETIME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DUMPDIR=/opt/oracle/DUMP/</w:t>
      </w:r>
      <w:proofErr w:type="spellStart"/>
      <w:r w:rsidRPr="00CB76E3">
        <w:t>fast_recovery</w:t>
      </w:r>
      <w:proofErr w:type="spellEnd"/>
      <w:r w:rsidRPr="00CB76E3">
        <w:t>;</w:t>
      </w:r>
    </w:p>
    <w:p w:rsidR="00CB76E3" w:rsidRPr="00CB76E3" w:rsidRDefault="00CB76E3" w:rsidP="00CB76E3">
      <w:pPr>
        <w:pStyle w:val="ListParagraph"/>
      </w:pPr>
      <w:r w:rsidRPr="00CB76E3">
        <w:t>export DUMPDIR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TRACEDIR=/opt/oracle/DUMP/TRACES;</w:t>
      </w:r>
    </w:p>
    <w:p w:rsidR="00CB76E3" w:rsidRPr="00CB76E3" w:rsidRDefault="00CB76E3" w:rsidP="00CB76E3">
      <w:pPr>
        <w:pStyle w:val="ListParagraph"/>
      </w:pPr>
      <w:r w:rsidRPr="00CB76E3">
        <w:t>export TRACEDIR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echo `</w:t>
      </w:r>
      <w:proofErr w:type="spellStart"/>
      <w:r w:rsidRPr="00CB76E3">
        <w:t>uname</w:t>
      </w:r>
      <w:proofErr w:type="spellEnd"/>
      <w:r w:rsidRPr="00CB76E3">
        <w:t xml:space="preserve"> -n` | tr "</w:t>
      </w:r>
      <w:proofErr w:type="gramStart"/>
      <w:r w:rsidRPr="00CB76E3">
        <w:t>[:lower</w:t>
      </w:r>
      <w:proofErr w:type="gramEnd"/>
      <w:r w:rsidRPr="00CB76E3">
        <w:t>:]" "[:upper:]" | read MACHINE</w:t>
      </w:r>
    </w:p>
    <w:p w:rsidR="00CB76E3" w:rsidRDefault="00CB76E3" w:rsidP="00CB76E3">
      <w:pPr>
        <w:pStyle w:val="ListParagraph"/>
        <w:rPr>
          <w:lang w:val="fr-LU"/>
        </w:rPr>
      </w:pPr>
      <w:proofErr w:type="gramStart"/>
      <w:r w:rsidRPr="00CB76E3">
        <w:rPr>
          <w:lang w:val="fr-LU"/>
        </w:rPr>
        <w:t>export</w:t>
      </w:r>
      <w:proofErr w:type="gramEnd"/>
      <w:r w:rsidRPr="00CB76E3">
        <w:rPr>
          <w:lang w:val="fr-LU"/>
        </w:rPr>
        <w:t xml:space="preserve"> MACHINE</w:t>
      </w:r>
    </w:p>
    <w:p w:rsidR="00CB76E3" w:rsidRDefault="00CB76E3" w:rsidP="00CB76E3">
      <w:pPr>
        <w:pStyle w:val="ListParagraph"/>
        <w:rPr>
          <w:lang w:val="fr-LU"/>
        </w:rPr>
      </w:pPr>
    </w:p>
    <w:p w:rsidR="00CB76E3" w:rsidRDefault="00CB76E3" w:rsidP="00CB76E3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>Au prompt Unix, sourcer ce script</w:t>
      </w:r>
    </w:p>
    <w:p w:rsidR="00CB76E3" w:rsidRDefault="00CB76E3" w:rsidP="00CB76E3">
      <w:pPr>
        <w:pStyle w:val="ListParagraph"/>
        <w:rPr>
          <w:lang w:val="fr-LU"/>
        </w:rPr>
      </w:pPr>
      <w:r>
        <w:rPr>
          <w:lang w:val="fr-LU"/>
        </w:rPr>
        <w:t>. $HOME/</w:t>
      </w:r>
      <w:proofErr w:type="spellStart"/>
      <w:r>
        <w:rPr>
          <w:lang w:val="fr-LU"/>
        </w:rPr>
        <w:t>initsys.cfg</w:t>
      </w:r>
      <w:proofErr w:type="spellEnd"/>
    </w:p>
    <w:p w:rsidR="00CB76E3" w:rsidRDefault="00CB76E3" w:rsidP="00CB76E3">
      <w:pPr>
        <w:pStyle w:val="ListParagraph"/>
        <w:rPr>
          <w:lang w:val="fr-LU"/>
        </w:rPr>
      </w:pPr>
    </w:p>
    <w:p w:rsidR="00CB76E3" w:rsidRPr="008D05A8" w:rsidRDefault="00CB76E3" w:rsidP="00CB76E3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 xml:space="preserve">Lancer l’utilitaire </w:t>
      </w:r>
      <w:proofErr w:type="spellStart"/>
      <w:r>
        <w:rPr>
          <w:lang w:val="fr-LU"/>
        </w:rPr>
        <w:t>dbca</w:t>
      </w:r>
      <w:proofErr w:type="spellEnd"/>
      <w:r>
        <w:rPr>
          <w:lang w:val="fr-LU"/>
        </w:rPr>
        <w:t>.</w:t>
      </w:r>
    </w:p>
    <w:p w:rsidR="00CB76E3" w:rsidRDefault="00CB76E3">
      <w:pPr>
        <w:rPr>
          <w:lang w:val="fr-LU"/>
        </w:rPr>
      </w:pPr>
    </w:p>
    <w:p w:rsidR="00CB76E3" w:rsidRDefault="00CB76E3">
      <w:pPr>
        <w:rPr>
          <w:lang w:val="fr-LU"/>
        </w:rPr>
      </w:pPr>
      <w:r>
        <w:rPr>
          <w:lang w:val="fr-LU"/>
        </w:rPr>
        <w:br w:type="page"/>
      </w:r>
    </w:p>
    <w:p w:rsidR="00CB76E3" w:rsidRDefault="000A6491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3B375DF" wp14:editId="7B58D6F9">
            <wp:extent cx="4695825" cy="10858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E3">
        <w:rPr>
          <w:lang w:val="fr-LU"/>
        </w:rPr>
        <w:br w:type="page"/>
      </w:r>
    </w:p>
    <w:p w:rsidR="00511B38" w:rsidRDefault="000A6491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3ABA1A1" wp14:editId="7CACD2E4">
            <wp:extent cx="5943600" cy="47136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38" w:rsidRDefault="00511B38">
      <w:pPr>
        <w:rPr>
          <w:lang w:val="fr-LU"/>
        </w:rPr>
      </w:pPr>
      <w:r>
        <w:rPr>
          <w:lang w:val="fr-LU"/>
        </w:rPr>
        <w:t>Cliquer « Next »</w:t>
      </w:r>
    </w:p>
    <w:p w:rsidR="00511B38" w:rsidRDefault="00511B38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F17C045" wp14:editId="26EC3426">
            <wp:extent cx="5943600" cy="46818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38" w:rsidRDefault="00511B38" w:rsidP="00511B38">
      <w:pPr>
        <w:rPr>
          <w:lang w:val="fr-LU"/>
        </w:rPr>
      </w:pPr>
      <w:r>
        <w:rPr>
          <w:lang w:val="fr-LU"/>
        </w:rPr>
        <w:t>Sélectionner « Advanced configuration »</w:t>
      </w:r>
    </w:p>
    <w:p w:rsidR="00511B38" w:rsidRDefault="00511B38" w:rsidP="00511B38">
      <w:pPr>
        <w:rPr>
          <w:lang w:val="fr-LU"/>
        </w:rPr>
      </w:pPr>
      <w:r>
        <w:rPr>
          <w:lang w:val="fr-LU"/>
        </w:rPr>
        <w:t>Cliquer « Next »</w:t>
      </w:r>
    </w:p>
    <w:p w:rsidR="00511B38" w:rsidRDefault="00511B38">
      <w:pPr>
        <w:rPr>
          <w:lang w:val="fr-LU"/>
        </w:rPr>
      </w:pPr>
      <w:r>
        <w:rPr>
          <w:lang w:val="fr-LU"/>
        </w:rPr>
        <w:br w:type="page"/>
      </w:r>
    </w:p>
    <w:p w:rsidR="00F10F7B" w:rsidRDefault="00F10F7B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5B543F9" wp14:editId="0108B92D">
            <wp:extent cx="5943600" cy="46805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7B" w:rsidRPr="002730BD" w:rsidRDefault="00F10F7B" w:rsidP="00F10F7B">
      <w:proofErr w:type="spellStart"/>
      <w:r w:rsidRPr="002730BD">
        <w:t>Sélectionner</w:t>
      </w:r>
      <w:proofErr w:type="spellEnd"/>
      <w:r w:rsidRPr="002730BD">
        <w:t xml:space="preserve"> « Custom Database »</w:t>
      </w:r>
    </w:p>
    <w:p w:rsidR="00F10F7B" w:rsidRPr="002730BD" w:rsidRDefault="00F10F7B" w:rsidP="00F10F7B">
      <w:r w:rsidRPr="002730BD">
        <w:t>Cliquer « Next »</w:t>
      </w:r>
    </w:p>
    <w:p w:rsidR="00F10F7B" w:rsidRDefault="00F10F7B">
      <w:r>
        <w:br w:type="page"/>
      </w:r>
    </w:p>
    <w:p w:rsidR="00F10F7B" w:rsidRDefault="00F10F7B">
      <w:r>
        <w:rPr>
          <w:noProof/>
        </w:rPr>
        <w:lastRenderedPageBreak/>
        <w:drawing>
          <wp:inline distT="0" distB="0" distL="0" distR="0" wp14:anchorId="119C5BF1" wp14:editId="2CE9FCBA">
            <wp:extent cx="5943600" cy="471932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7B" w:rsidRDefault="00F10F7B" w:rsidP="00F10F7B">
      <w:pPr>
        <w:rPr>
          <w:lang w:val="fr-LU"/>
        </w:rPr>
      </w:pPr>
      <w:r>
        <w:rPr>
          <w:lang w:val="fr-LU"/>
        </w:rPr>
        <w:t xml:space="preserve">Encoder le nom de l’instance « Global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name</w:t>
      </w:r>
      <w:proofErr w:type="spellEnd"/>
      <w:r>
        <w:rPr>
          <w:lang w:val="fr-LU"/>
        </w:rPr>
        <w:t> »</w:t>
      </w:r>
    </w:p>
    <w:p w:rsidR="00F10F7B" w:rsidRDefault="00F10F7B" w:rsidP="00F10F7B">
      <w:pPr>
        <w:rPr>
          <w:lang w:val="fr-LU"/>
        </w:rPr>
      </w:pPr>
      <w:r>
        <w:rPr>
          <w:lang w:val="fr-LU"/>
        </w:rPr>
        <w:t xml:space="preserve">Encoder </w:t>
      </w:r>
      <w:proofErr w:type="gramStart"/>
      <w:r>
        <w:rPr>
          <w:lang w:val="fr-LU"/>
        </w:rPr>
        <w:t>le</w:t>
      </w:r>
      <w:r w:rsidR="00092E41">
        <w:rPr>
          <w:lang w:val="fr-LU"/>
        </w:rPr>
        <w:t xml:space="preserve"> </w:t>
      </w:r>
      <w:r>
        <w:rPr>
          <w:lang w:val="fr-LU"/>
        </w:rPr>
        <w:t xml:space="preserve"> SID</w:t>
      </w:r>
      <w:proofErr w:type="gramEnd"/>
    </w:p>
    <w:p w:rsidR="00092E41" w:rsidRDefault="00092E41" w:rsidP="00F10F7B">
      <w:pPr>
        <w:rPr>
          <w:lang w:val="fr-LU"/>
        </w:rPr>
      </w:pPr>
      <w:r>
        <w:rPr>
          <w:lang w:val="fr-LU"/>
        </w:rPr>
        <w:t>Décocher « </w:t>
      </w:r>
      <w:proofErr w:type="spellStart"/>
      <w:r>
        <w:rPr>
          <w:lang w:val="fr-LU"/>
        </w:rPr>
        <w:t>Create</w:t>
      </w:r>
      <w:proofErr w:type="spellEnd"/>
      <w:r>
        <w:rPr>
          <w:lang w:val="fr-LU"/>
        </w:rPr>
        <w:t xml:space="preserve"> as Container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> »</w:t>
      </w:r>
    </w:p>
    <w:p w:rsidR="00F10F7B" w:rsidRDefault="00F10F7B" w:rsidP="00F10F7B">
      <w:pPr>
        <w:rPr>
          <w:lang w:val="fr-LU"/>
        </w:rPr>
      </w:pPr>
      <w:r>
        <w:rPr>
          <w:lang w:val="fr-LU"/>
        </w:rPr>
        <w:t>Cliquer « Next »</w:t>
      </w:r>
    </w:p>
    <w:p w:rsidR="00F10F7B" w:rsidRDefault="00F10F7B"/>
    <w:p w:rsidR="00F10F7B" w:rsidRDefault="00F10F7B">
      <w:r>
        <w:br w:type="page"/>
      </w:r>
    </w:p>
    <w:p w:rsidR="00766BFC" w:rsidRDefault="00826145">
      <w:r>
        <w:rPr>
          <w:noProof/>
        </w:rPr>
        <w:lastRenderedPageBreak/>
        <w:drawing>
          <wp:inline distT="0" distB="0" distL="0" distR="0" wp14:anchorId="2D90B3C5" wp14:editId="68959586">
            <wp:extent cx="4914900" cy="20859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0C" w:rsidRDefault="00675B0C">
      <w:r>
        <w:br w:type="page"/>
      </w:r>
    </w:p>
    <w:p w:rsidR="00766BFC" w:rsidRDefault="00766BFC">
      <w:r>
        <w:rPr>
          <w:noProof/>
        </w:rPr>
        <w:lastRenderedPageBreak/>
        <w:drawing>
          <wp:inline distT="0" distB="0" distL="0" distR="0" wp14:anchorId="3675CC7F" wp14:editId="123E8132">
            <wp:extent cx="5943600" cy="47015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FC" w:rsidRDefault="00766BFC" w:rsidP="00766BFC">
      <w:pPr>
        <w:rPr>
          <w:lang w:val="fr-LU"/>
        </w:rPr>
      </w:pPr>
      <w:r>
        <w:rPr>
          <w:lang w:val="fr-LU"/>
        </w:rPr>
        <w:t>Encoder le paramètre « 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files location »</w:t>
      </w:r>
    </w:p>
    <w:p w:rsidR="00766BFC" w:rsidRDefault="00766BFC" w:rsidP="00766BFC">
      <w:pPr>
        <w:rPr>
          <w:lang w:val="fr-LU"/>
        </w:rPr>
      </w:pPr>
      <w:r>
        <w:rPr>
          <w:lang w:val="fr-LU"/>
        </w:rPr>
        <w:t>Cliquer « Next »</w:t>
      </w:r>
    </w:p>
    <w:p w:rsidR="00826145" w:rsidRDefault="00826145">
      <w:r>
        <w:br w:type="page"/>
      </w:r>
    </w:p>
    <w:p w:rsidR="00675B0C" w:rsidRDefault="00E742D6">
      <w:r>
        <w:rPr>
          <w:noProof/>
        </w:rPr>
        <w:lastRenderedPageBreak/>
        <w:drawing>
          <wp:inline distT="0" distB="0" distL="0" distR="0" wp14:anchorId="7F40FF8D" wp14:editId="2F8911C7">
            <wp:extent cx="5943600" cy="46913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45" w:rsidRDefault="00826145"/>
    <w:p w:rsidR="00826145" w:rsidRDefault="00826145" w:rsidP="00826145">
      <w:r>
        <w:t xml:space="preserve">Encoder le </w:t>
      </w:r>
      <w:proofErr w:type="spellStart"/>
      <w:r>
        <w:t>paramètre</w:t>
      </w:r>
      <w:proofErr w:type="spellEnd"/>
      <w:r>
        <w:t xml:space="preserve"> “Fast Recovery Area”</w:t>
      </w:r>
    </w:p>
    <w:p w:rsidR="00826145" w:rsidRDefault="00826145" w:rsidP="00826145">
      <w:r>
        <w:t xml:space="preserve">Encoder le </w:t>
      </w:r>
      <w:proofErr w:type="spellStart"/>
      <w:r>
        <w:t>paramètre</w:t>
      </w:r>
      <w:proofErr w:type="spellEnd"/>
      <w:r>
        <w:t xml:space="preserve"> “Fast Recovery Area size”</w:t>
      </w:r>
    </w:p>
    <w:p w:rsidR="00826145" w:rsidRPr="0075356F" w:rsidRDefault="00826145" w:rsidP="00826145">
      <w:pPr>
        <w:rPr>
          <w:lang w:val="fr-LU"/>
        </w:rPr>
      </w:pPr>
      <w:r>
        <w:rPr>
          <w:lang w:val="fr-LU"/>
        </w:rPr>
        <w:t>C</w:t>
      </w:r>
      <w:r w:rsidRPr="0075356F">
        <w:rPr>
          <w:lang w:val="fr-LU"/>
        </w:rPr>
        <w:t xml:space="preserve">ochez la cache “Enable </w:t>
      </w:r>
      <w:proofErr w:type="spellStart"/>
      <w:r w:rsidRPr="0075356F">
        <w:rPr>
          <w:lang w:val="fr-LU"/>
        </w:rPr>
        <w:t>Archiving</w:t>
      </w:r>
      <w:proofErr w:type="spellEnd"/>
      <w:r w:rsidRPr="0075356F">
        <w:rPr>
          <w:lang w:val="fr-LU"/>
        </w:rPr>
        <w:t>”</w:t>
      </w:r>
    </w:p>
    <w:p w:rsidR="00826145" w:rsidRDefault="00826145" w:rsidP="00826145">
      <w:pPr>
        <w:rPr>
          <w:lang w:val="fr-LU"/>
        </w:rPr>
      </w:pPr>
      <w:r>
        <w:rPr>
          <w:lang w:val="fr-LU"/>
        </w:rPr>
        <w:t xml:space="preserve">Cliquer « Edit archive mode </w:t>
      </w:r>
      <w:proofErr w:type="spellStart"/>
      <w:r>
        <w:rPr>
          <w:lang w:val="fr-LU"/>
        </w:rPr>
        <w:t>parameters</w:t>
      </w:r>
      <w:proofErr w:type="spellEnd"/>
      <w:r>
        <w:rPr>
          <w:lang w:val="fr-LU"/>
        </w:rPr>
        <w:t> »</w:t>
      </w:r>
    </w:p>
    <w:p w:rsidR="00826145" w:rsidRDefault="00826145"/>
    <w:p w:rsidR="00E742D6" w:rsidRDefault="00E742D6">
      <w:r>
        <w:br w:type="page"/>
      </w:r>
    </w:p>
    <w:p w:rsidR="00E742D6" w:rsidRDefault="00E742D6">
      <w:r>
        <w:rPr>
          <w:noProof/>
        </w:rPr>
        <w:lastRenderedPageBreak/>
        <w:drawing>
          <wp:inline distT="0" distB="0" distL="0" distR="0" wp14:anchorId="209C58A4" wp14:editId="31DF569C">
            <wp:extent cx="4781550" cy="4105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D6" w:rsidRDefault="00E742D6" w:rsidP="00E742D6">
      <w:pPr>
        <w:rPr>
          <w:lang w:val="fr-LU"/>
        </w:rPr>
      </w:pPr>
      <w:r>
        <w:rPr>
          <w:lang w:val="fr-LU"/>
        </w:rPr>
        <w:t xml:space="preserve">Encoder le répertoire où seront stockés les fichiers </w:t>
      </w:r>
      <w:proofErr w:type="spellStart"/>
      <w:r>
        <w:rPr>
          <w:lang w:val="fr-LU"/>
        </w:rPr>
        <w:t>archivelog</w:t>
      </w:r>
      <w:proofErr w:type="spellEnd"/>
      <w:r>
        <w:rPr>
          <w:lang w:val="fr-LU"/>
        </w:rPr>
        <w:t>.</w:t>
      </w:r>
    </w:p>
    <w:p w:rsidR="00E742D6" w:rsidRDefault="00E742D6" w:rsidP="00E742D6">
      <w:pPr>
        <w:rPr>
          <w:lang w:val="fr-LU"/>
        </w:rPr>
      </w:pPr>
      <w:r>
        <w:rPr>
          <w:lang w:val="fr-LU"/>
        </w:rPr>
        <w:t>Cliquer « OK »</w:t>
      </w:r>
    </w:p>
    <w:p w:rsidR="00E742D6" w:rsidRDefault="00E742D6">
      <w:pPr>
        <w:rPr>
          <w:lang w:val="fr-LU"/>
        </w:rPr>
      </w:pPr>
      <w:r>
        <w:rPr>
          <w:lang w:val="fr-LU"/>
        </w:rPr>
        <w:br w:type="page"/>
      </w:r>
    </w:p>
    <w:p w:rsidR="00E742D6" w:rsidRDefault="00E742D6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A18A22F" wp14:editId="4FD4CBE1">
            <wp:extent cx="5943600" cy="468122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D6" w:rsidRPr="00523BF5" w:rsidRDefault="00E742D6" w:rsidP="00E742D6">
      <w:pPr>
        <w:rPr>
          <w:lang w:val="fr-LU"/>
        </w:rPr>
      </w:pPr>
      <w:r>
        <w:rPr>
          <w:lang w:val="fr-LU"/>
        </w:rPr>
        <w:t>Cocher</w:t>
      </w:r>
      <w:r w:rsidRPr="00523BF5">
        <w:rPr>
          <w:lang w:val="fr-LU"/>
        </w:rPr>
        <w:t xml:space="preserve"> « </w:t>
      </w:r>
      <w:proofErr w:type="spellStart"/>
      <w:r w:rsidRPr="00523BF5">
        <w:rPr>
          <w:lang w:val="fr-LU"/>
        </w:rPr>
        <w:t>create</w:t>
      </w:r>
      <w:proofErr w:type="spellEnd"/>
      <w:r w:rsidRPr="00523BF5">
        <w:rPr>
          <w:lang w:val="fr-LU"/>
        </w:rPr>
        <w:t xml:space="preserve"> a new </w:t>
      </w:r>
      <w:proofErr w:type="spellStart"/>
      <w:r w:rsidRPr="00523BF5">
        <w:rPr>
          <w:lang w:val="fr-LU"/>
        </w:rPr>
        <w:t>listener</w:t>
      </w:r>
      <w:proofErr w:type="spellEnd"/>
      <w:r w:rsidRPr="00523BF5">
        <w:rPr>
          <w:lang w:val="fr-LU"/>
        </w:rPr>
        <w:t> » et encoder les deux paramètres</w:t>
      </w:r>
      <w:r>
        <w:rPr>
          <w:lang w:val="fr-LU"/>
        </w:rPr>
        <w:t xml:space="preserve"> « </w:t>
      </w:r>
      <w:proofErr w:type="spellStart"/>
      <w:r>
        <w:rPr>
          <w:lang w:val="fr-LU"/>
        </w:rPr>
        <w:t>Listener</w:t>
      </w:r>
      <w:proofErr w:type="spellEnd"/>
      <w:r>
        <w:rPr>
          <w:lang w:val="fr-LU"/>
        </w:rPr>
        <w:t xml:space="preserve"> Name » et « </w:t>
      </w:r>
      <w:proofErr w:type="spellStart"/>
      <w:r>
        <w:rPr>
          <w:lang w:val="fr-LU"/>
        </w:rPr>
        <w:t>Listener</w:t>
      </w:r>
      <w:proofErr w:type="spellEnd"/>
      <w:r>
        <w:rPr>
          <w:lang w:val="fr-LU"/>
        </w:rPr>
        <w:t xml:space="preserve"> Port » comme indiqué.</w:t>
      </w:r>
    </w:p>
    <w:p w:rsidR="00E742D6" w:rsidRDefault="00E742D6" w:rsidP="00E742D6">
      <w:pPr>
        <w:rPr>
          <w:lang w:val="fr-LU"/>
        </w:rPr>
      </w:pPr>
      <w:r>
        <w:rPr>
          <w:lang w:val="fr-LU"/>
        </w:rPr>
        <w:t>Cliquer « Next »</w:t>
      </w:r>
    </w:p>
    <w:p w:rsidR="00E742D6" w:rsidRDefault="00E742D6">
      <w:r>
        <w:br w:type="page"/>
      </w:r>
    </w:p>
    <w:p w:rsidR="00E742D6" w:rsidRDefault="00E742D6">
      <w:r>
        <w:rPr>
          <w:noProof/>
        </w:rPr>
        <w:lastRenderedPageBreak/>
        <w:drawing>
          <wp:inline distT="0" distB="0" distL="0" distR="0" wp14:anchorId="053598AC" wp14:editId="738146D3">
            <wp:extent cx="5943600" cy="466153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D6" w:rsidRDefault="00E742D6" w:rsidP="00E742D6">
      <w:pPr>
        <w:rPr>
          <w:lang w:val="fr-LU"/>
        </w:rPr>
      </w:pPr>
      <w:r>
        <w:rPr>
          <w:lang w:val="fr-LU"/>
        </w:rPr>
        <w:t>Cocher toutes les options</w:t>
      </w:r>
    </w:p>
    <w:p w:rsidR="00E742D6" w:rsidRDefault="00E742D6" w:rsidP="00E742D6">
      <w:pPr>
        <w:rPr>
          <w:lang w:val="fr-LU"/>
        </w:rPr>
      </w:pPr>
      <w:r>
        <w:rPr>
          <w:lang w:val="fr-LU"/>
        </w:rPr>
        <w:t>Cliquer « Next »</w:t>
      </w:r>
    </w:p>
    <w:p w:rsidR="00E742D6" w:rsidRDefault="00E742D6">
      <w:pPr>
        <w:rPr>
          <w:lang w:val="fr-LU"/>
        </w:rPr>
      </w:pPr>
      <w:r>
        <w:rPr>
          <w:lang w:val="fr-LU"/>
        </w:rPr>
        <w:br w:type="page"/>
      </w:r>
    </w:p>
    <w:p w:rsidR="00E742D6" w:rsidRDefault="00997AC4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482F7870" wp14:editId="1E8B7F29">
            <wp:extent cx="5943600" cy="4692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BC" w:rsidRDefault="00440DBC" w:rsidP="00440DBC">
      <w:pPr>
        <w:rPr>
          <w:lang w:val="fr-LU"/>
        </w:rPr>
      </w:pPr>
      <w:r>
        <w:rPr>
          <w:lang w:val="fr-LU"/>
        </w:rPr>
        <w:t>Vérifier que l’option « Configure Oracle Label Security » est bien sélectionnée.</w:t>
      </w:r>
    </w:p>
    <w:p w:rsidR="00440DBC" w:rsidRDefault="00440DBC" w:rsidP="00440DBC">
      <w:pPr>
        <w:rPr>
          <w:lang w:val="fr-LU"/>
        </w:rPr>
      </w:pPr>
      <w:r>
        <w:rPr>
          <w:lang w:val="fr-LU"/>
        </w:rPr>
        <w:t xml:space="preserve">Cocher les options « Configure Oracle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Vault » et « </w:t>
      </w:r>
      <w:proofErr w:type="spellStart"/>
      <w:r>
        <w:rPr>
          <w:lang w:val="fr-LU"/>
        </w:rPr>
        <w:t>Create</w:t>
      </w:r>
      <w:proofErr w:type="spellEnd"/>
      <w:r>
        <w:rPr>
          <w:lang w:val="fr-LU"/>
        </w:rPr>
        <w:t xml:space="preserve"> a </w:t>
      </w:r>
      <w:proofErr w:type="spellStart"/>
      <w:r>
        <w:rPr>
          <w:lang w:val="fr-LU"/>
        </w:rPr>
        <w:t>separate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account</w:t>
      </w:r>
      <w:proofErr w:type="spellEnd"/>
      <w:r>
        <w:rPr>
          <w:lang w:val="fr-LU"/>
        </w:rPr>
        <w:t xml:space="preserve"> manager » </w:t>
      </w:r>
    </w:p>
    <w:p w:rsidR="00440DBC" w:rsidRDefault="00440DBC" w:rsidP="00440DBC">
      <w:pPr>
        <w:rPr>
          <w:lang w:val="fr-LU"/>
        </w:rPr>
      </w:pPr>
      <w:r>
        <w:rPr>
          <w:lang w:val="fr-LU"/>
        </w:rPr>
        <w:t xml:space="preserve">Puis compléter les comptes et mots de passe : </w:t>
      </w:r>
    </w:p>
    <w:p w:rsidR="00BB233F" w:rsidRPr="00FA5532" w:rsidRDefault="00BB233F" w:rsidP="00BB233F">
      <w:proofErr w:type="spellStart"/>
      <w:r w:rsidRPr="00FA5532">
        <w:t>admvault</w:t>
      </w:r>
      <w:proofErr w:type="spellEnd"/>
      <w:r w:rsidRPr="00FA5532">
        <w:t>/SRD2vault</w:t>
      </w:r>
    </w:p>
    <w:p w:rsidR="00BB233F" w:rsidRPr="00FA5532" w:rsidRDefault="00BB233F" w:rsidP="00440DBC">
      <w:proofErr w:type="spellStart"/>
      <w:r w:rsidRPr="00FA5532">
        <w:t>admuser</w:t>
      </w:r>
      <w:proofErr w:type="spellEnd"/>
      <w:r w:rsidRPr="00FA5532">
        <w:t>/SRD2user</w:t>
      </w:r>
    </w:p>
    <w:p w:rsidR="00440DBC" w:rsidRPr="00FA5532" w:rsidRDefault="00440DBC" w:rsidP="00440DBC">
      <w:r w:rsidRPr="00FA5532">
        <w:t>Cliquer « Next »</w:t>
      </w:r>
    </w:p>
    <w:p w:rsidR="00440DBC" w:rsidRPr="00FA5532" w:rsidRDefault="00440DBC" w:rsidP="00E742D6"/>
    <w:p w:rsidR="00997AC4" w:rsidRPr="00FA5532" w:rsidRDefault="00997AC4" w:rsidP="00E742D6"/>
    <w:p w:rsidR="00E742D6" w:rsidRPr="00FA5532" w:rsidRDefault="00E742D6" w:rsidP="00E742D6"/>
    <w:p w:rsidR="00E742D6" w:rsidRPr="00FA5532" w:rsidRDefault="00E742D6" w:rsidP="00E742D6"/>
    <w:p w:rsidR="00E742D6" w:rsidRDefault="00231BFA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BBC0023" wp14:editId="21EF6CCE">
            <wp:extent cx="5943600" cy="46983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FA" w:rsidRPr="004D7B5B" w:rsidRDefault="00231BFA" w:rsidP="00231BFA">
      <w:proofErr w:type="spellStart"/>
      <w:r w:rsidRPr="004D7B5B">
        <w:t>Sélectionner</w:t>
      </w:r>
      <w:proofErr w:type="spellEnd"/>
      <w:r w:rsidRPr="004D7B5B">
        <w:t xml:space="preserve"> « Use Automatic Shared Memory Management »</w:t>
      </w:r>
    </w:p>
    <w:p w:rsidR="00231BFA" w:rsidRPr="004D7B5B" w:rsidRDefault="00231BFA" w:rsidP="00231BFA">
      <w:pPr>
        <w:rPr>
          <w:lang w:val="fr-LU"/>
        </w:rPr>
      </w:pPr>
      <w:r w:rsidRPr="004D7B5B">
        <w:rPr>
          <w:lang w:val="fr-LU"/>
        </w:rPr>
        <w:t>Et indiquer les SGA et PGA size.</w:t>
      </w:r>
    </w:p>
    <w:p w:rsidR="00231BFA" w:rsidRDefault="00231BFA" w:rsidP="00231BFA">
      <w:pPr>
        <w:rPr>
          <w:lang w:val="fr-LU"/>
        </w:rPr>
      </w:pPr>
      <w:r>
        <w:rPr>
          <w:lang w:val="fr-LU"/>
        </w:rPr>
        <w:t>Cliquer sur l’onglet « </w:t>
      </w:r>
      <w:proofErr w:type="spellStart"/>
      <w:r>
        <w:rPr>
          <w:lang w:val="fr-LU"/>
        </w:rPr>
        <w:t>Character</w:t>
      </w:r>
      <w:proofErr w:type="spellEnd"/>
      <w:r>
        <w:rPr>
          <w:lang w:val="fr-LU"/>
        </w:rPr>
        <w:t xml:space="preserve"> sets »</w:t>
      </w:r>
    </w:p>
    <w:p w:rsidR="00231BFA" w:rsidRDefault="00231BFA">
      <w:pPr>
        <w:rPr>
          <w:lang w:val="fr-LU"/>
        </w:rPr>
      </w:pPr>
      <w:r>
        <w:rPr>
          <w:lang w:val="fr-LU"/>
        </w:rPr>
        <w:br w:type="page"/>
      </w:r>
    </w:p>
    <w:p w:rsidR="00231BFA" w:rsidRDefault="00D35A1D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4F354FD" wp14:editId="0DC91361">
            <wp:extent cx="5943600" cy="468376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FA" w:rsidRDefault="00231BFA" w:rsidP="00231BFA">
      <w:pPr>
        <w:rPr>
          <w:lang w:val="fr-LU"/>
        </w:rPr>
      </w:pPr>
      <w:r>
        <w:rPr>
          <w:lang w:val="fr-LU"/>
        </w:rPr>
        <w:t>Sélectionner « Use Unicode (AL32UTF8)</w:t>
      </w:r>
    </w:p>
    <w:p w:rsidR="00231BFA" w:rsidRDefault="00231BFA" w:rsidP="00231BFA">
      <w:pPr>
        <w:rPr>
          <w:lang w:val="fr-LU"/>
        </w:rPr>
      </w:pPr>
      <w:r>
        <w:rPr>
          <w:lang w:val="fr-LU"/>
        </w:rPr>
        <w:t xml:space="preserve">Choisissez « National </w:t>
      </w:r>
      <w:proofErr w:type="spellStart"/>
      <w:r>
        <w:rPr>
          <w:lang w:val="fr-LU"/>
        </w:rPr>
        <w:t>Character</w:t>
      </w:r>
      <w:proofErr w:type="spellEnd"/>
      <w:r>
        <w:rPr>
          <w:lang w:val="fr-LU"/>
        </w:rPr>
        <w:t xml:space="preserve"> set, le « Default </w:t>
      </w:r>
      <w:proofErr w:type="spellStart"/>
      <w:r>
        <w:rPr>
          <w:lang w:val="fr-LU"/>
        </w:rPr>
        <w:t>language</w:t>
      </w:r>
      <w:proofErr w:type="spellEnd"/>
      <w:r>
        <w:rPr>
          <w:lang w:val="fr-LU"/>
        </w:rPr>
        <w:t xml:space="preserve"> ainsi que le Default </w:t>
      </w:r>
      <w:proofErr w:type="spellStart"/>
      <w:r>
        <w:rPr>
          <w:lang w:val="fr-LU"/>
        </w:rPr>
        <w:t>Teritory</w:t>
      </w:r>
      <w:proofErr w:type="spellEnd"/>
    </w:p>
    <w:p w:rsidR="00231BFA" w:rsidRDefault="00231BFA" w:rsidP="00231BFA">
      <w:pPr>
        <w:rPr>
          <w:lang w:val="fr-LU"/>
        </w:rPr>
      </w:pPr>
      <w:r>
        <w:rPr>
          <w:lang w:val="fr-LU"/>
        </w:rPr>
        <w:t xml:space="preserve">Cliquer sur l’onglet « Connection </w:t>
      </w:r>
      <w:proofErr w:type="gramStart"/>
      <w:r>
        <w:rPr>
          <w:lang w:val="fr-LU"/>
        </w:rPr>
        <w:t>mode  »</w:t>
      </w:r>
      <w:proofErr w:type="gramEnd"/>
      <w:r>
        <w:rPr>
          <w:lang w:val="fr-LU"/>
        </w:rPr>
        <w:t>.</w:t>
      </w:r>
    </w:p>
    <w:p w:rsidR="00D35A1D" w:rsidRDefault="00D35A1D" w:rsidP="00231BFA">
      <w:pPr>
        <w:rPr>
          <w:lang w:val="fr-LU"/>
        </w:rPr>
      </w:pPr>
    </w:p>
    <w:p w:rsidR="00D35A1D" w:rsidRDefault="00D35A1D" w:rsidP="00231BFA">
      <w:pPr>
        <w:rPr>
          <w:lang w:val="fr-LU"/>
        </w:rPr>
      </w:pPr>
    </w:p>
    <w:p w:rsidR="003E5390" w:rsidRDefault="003E5390">
      <w:pPr>
        <w:rPr>
          <w:lang w:val="fr-LU"/>
        </w:rPr>
      </w:pPr>
      <w:r>
        <w:rPr>
          <w:lang w:val="fr-LU"/>
        </w:rPr>
        <w:br w:type="page"/>
      </w:r>
    </w:p>
    <w:p w:rsidR="00D35A1D" w:rsidRDefault="003E5390" w:rsidP="00231BFA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45FE4285" wp14:editId="25003736">
            <wp:extent cx="5943600" cy="468376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FA" w:rsidRDefault="00231BFA" w:rsidP="00231BFA">
      <w:pPr>
        <w:rPr>
          <w:lang w:val="fr-LU"/>
        </w:rPr>
      </w:pPr>
      <w:r>
        <w:rPr>
          <w:lang w:val="fr-LU"/>
        </w:rPr>
        <w:t xml:space="preserve"> Sélectionner « </w:t>
      </w:r>
      <w:proofErr w:type="spellStart"/>
      <w:r>
        <w:rPr>
          <w:lang w:val="fr-LU"/>
        </w:rPr>
        <w:t>Dedicated</w:t>
      </w:r>
      <w:proofErr w:type="spellEnd"/>
      <w:r>
        <w:rPr>
          <w:lang w:val="fr-LU"/>
        </w:rPr>
        <w:t xml:space="preserve"> server mode »</w:t>
      </w:r>
    </w:p>
    <w:p w:rsidR="00231BFA" w:rsidRDefault="00231BFA" w:rsidP="00231BFA">
      <w:pPr>
        <w:rPr>
          <w:lang w:val="fr-LU"/>
        </w:rPr>
      </w:pPr>
      <w:r>
        <w:rPr>
          <w:lang w:val="fr-LU"/>
        </w:rPr>
        <w:t>Cl</w:t>
      </w:r>
      <w:r w:rsidRPr="0075356F">
        <w:rPr>
          <w:lang w:val="fr-LU"/>
        </w:rPr>
        <w:t>iquer “Next”</w:t>
      </w:r>
    </w:p>
    <w:p w:rsidR="0042672C" w:rsidRDefault="0042672C">
      <w:pPr>
        <w:rPr>
          <w:lang w:val="fr-LU"/>
        </w:rPr>
      </w:pPr>
      <w:r>
        <w:rPr>
          <w:lang w:val="fr-LU"/>
        </w:rPr>
        <w:br w:type="page"/>
      </w:r>
    </w:p>
    <w:p w:rsidR="0042672C" w:rsidRDefault="0042672C" w:rsidP="00231BFA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49AAC62A" wp14:editId="6C193734">
            <wp:extent cx="5943600" cy="4681855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FA" w:rsidRPr="00231BFA" w:rsidRDefault="0042672C" w:rsidP="00231BFA">
      <w:pPr>
        <w:rPr>
          <w:lang w:val="fr-LU"/>
        </w:rPr>
      </w:pPr>
      <w:proofErr w:type="spellStart"/>
      <w:r>
        <w:rPr>
          <w:lang w:val="fr-LU"/>
        </w:rPr>
        <w:t>Dé-s</w:t>
      </w:r>
      <w:r w:rsidR="00231BFA" w:rsidRPr="00231BFA">
        <w:rPr>
          <w:lang w:val="fr-LU"/>
        </w:rPr>
        <w:t>électionner</w:t>
      </w:r>
      <w:proofErr w:type="spellEnd"/>
      <w:r w:rsidR="00231BFA" w:rsidRPr="00231BFA">
        <w:rPr>
          <w:lang w:val="fr-LU"/>
        </w:rPr>
        <w:t xml:space="preserve"> « Configure Enterprise Manager EM </w:t>
      </w:r>
      <w:proofErr w:type="spellStart"/>
      <w:r w:rsidR="00231BFA" w:rsidRPr="00231BFA">
        <w:rPr>
          <w:lang w:val="fr-LU"/>
        </w:rPr>
        <w:t>database</w:t>
      </w:r>
      <w:proofErr w:type="spellEnd"/>
      <w:r w:rsidR="00231BFA" w:rsidRPr="00231BFA">
        <w:rPr>
          <w:lang w:val="fr-LU"/>
        </w:rPr>
        <w:t xml:space="preserve"> express »</w:t>
      </w:r>
    </w:p>
    <w:p w:rsidR="00231BFA" w:rsidRDefault="00231BFA" w:rsidP="00231BFA">
      <w:pPr>
        <w:rPr>
          <w:lang w:val="fr-LU"/>
        </w:rPr>
      </w:pPr>
      <w:r w:rsidRPr="00231BFA">
        <w:rPr>
          <w:lang w:val="fr-LU"/>
        </w:rPr>
        <w:t>Cliquer « Next »</w:t>
      </w:r>
    </w:p>
    <w:p w:rsidR="0042672C" w:rsidRPr="00231BFA" w:rsidRDefault="0042672C" w:rsidP="00231BFA">
      <w:pPr>
        <w:rPr>
          <w:lang w:val="fr-LU"/>
        </w:rPr>
      </w:pPr>
    </w:p>
    <w:p w:rsidR="0042672C" w:rsidRDefault="0042672C">
      <w:r>
        <w:br w:type="page"/>
      </w:r>
    </w:p>
    <w:p w:rsidR="0042672C" w:rsidRDefault="0042672C" w:rsidP="00231BFA">
      <w:pPr>
        <w:rPr>
          <w:lang w:val="fr-LU"/>
        </w:rPr>
      </w:pPr>
    </w:p>
    <w:p w:rsidR="005C170F" w:rsidRDefault="005C170F">
      <w:pPr>
        <w:rPr>
          <w:lang w:val="fr-LU"/>
        </w:rPr>
      </w:pPr>
      <w:r>
        <w:rPr>
          <w:noProof/>
        </w:rPr>
        <w:drawing>
          <wp:inline distT="0" distB="0" distL="0" distR="0" wp14:anchorId="7D5C58D7" wp14:editId="70F093A8">
            <wp:extent cx="5943600" cy="46869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ED" w:rsidRPr="00A952ED" w:rsidRDefault="00A952ED">
      <w:proofErr w:type="spellStart"/>
      <w:r w:rsidRPr="00A952ED">
        <w:t>Sélectionner</w:t>
      </w:r>
      <w:proofErr w:type="spellEnd"/>
      <w:r w:rsidRPr="00A952ED">
        <w:t xml:space="preserve"> « Use the same administrative password for all accounts »</w:t>
      </w:r>
    </w:p>
    <w:p w:rsidR="005C170F" w:rsidRDefault="00A952ED">
      <w:pPr>
        <w:rPr>
          <w:lang w:val="fr-LU"/>
        </w:rPr>
      </w:pPr>
      <w:r w:rsidRPr="00A952ED">
        <w:rPr>
          <w:lang w:val="fr-LU"/>
        </w:rPr>
        <w:t>Encoder le mot de passe de SYS et SYSTEM</w:t>
      </w:r>
      <w:r>
        <w:rPr>
          <w:lang w:val="fr-LU"/>
        </w:rPr>
        <w:t xml:space="preserve"> : </w:t>
      </w:r>
      <w:r w:rsidR="005C170F">
        <w:rPr>
          <w:lang w:val="fr-LU"/>
        </w:rPr>
        <w:t>SRD2sys01</w:t>
      </w:r>
    </w:p>
    <w:p w:rsidR="00A952ED" w:rsidRDefault="0065243D">
      <w:pPr>
        <w:rPr>
          <w:lang w:val="fr-LU"/>
        </w:rPr>
      </w:pPr>
      <w:r>
        <w:rPr>
          <w:lang w:val="fr-LU"/>
        </w:rPr>
        <w:t>Cliquer « Next »</w:t>
      </w:r>
    </w:p>
    <w:p w:rsidR="00231BFA" w:rsidRDefault="00231BFA">
      <w:pPr>
        <w:rPr>
          <w:lang w:val="fr-LU"/>
        </w:rPr>
      </w:pPr>
      <w:r>
        <w:rPr>
          <w:lang w:val="fr-LU"/>
        </w:rPr>
        <w:br w:type="page"/>
      </w:r>
    </w:p>
    <w:p w:rsidR="00A952ED" w:rsidRDefault="00325641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6C8F018" wp14:editId="7DE14B7D">
            <wp:extent cx="5943600" cy="471614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ED" w:rsidRDefault="00A952ED" w:rsidP="00A952ED">
      <w:pPr>
        <w:rPr>
          <w:lang w:val="fr-LU"/>
        </w:rPr>
      </w:pPr>
      <w:r>
        <w:rPr>
          <w:lang w:val="fr-LU"/>
        </w:rPr>
        <w:t>Sélectionner « </w:t>
      </w:r>
      <w:proofErr w:type="spellStart"/>
      <w:r>
        <w:rPr>
          <w:lang w:val="fr-LU"/>
        </w:rPr>
        <w:t>Create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> »</w:t>
      </w:r>
    </w:p>
    <w:p w:rsidR="00A952ED" w:rsidRDefault="00A952ED" w:rsidP="00A952ED">
      <w:pPr>
        <w:rPr>
          <w:lang w:val="fr-LU"/>
        </w:rPr>
      </w:pPr>
      <w:r>
        <w:rPr>
          <w:lang w:val="fr-LU"/>
        </w:rPr>
        <w:t xml:space="preserve">Sélectionner « Save as a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template</w:t>
      </w:r>
      <w:proofErr w:type="spellEnd"/>
      <w:r>
        <w:rPr>
          <w:lang w:val="fr-LU"/>
        </w:rPr>
        <w:t> » et encoder les champs comme indiqué.</w:t>
      </w:r>
    </w:p>
    <w:p w:rsidR="00A952ED" w:rsidRDefault="00A952ED" w:rsidP="00A952ED">
      <w:pPr>
        <w:rPr>
          <w:lang w:val="fr-LU"/>
        </w:rPr>
      </w:pPr>
      <w:r>
        <w:rPr>
          <w:lang w:val="fr-LU"/>
        </w:rPr>
        <w:t>Sélectionner « </w:t>
      </w:r>
      <w:proofErr w:type="spellStart"/>
      <w:r>
        <w:rPr>
          <w:lang w:val="fr-LU"/>
        </w:rPr>
        <w:t>Generate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creation</w:t>
      </w:r>
      <w:proofErr w:type="spellEnd"/>
      <w:r>
        <w:rPr>
          <w:lang w:val="fr-LU"/>
        </w:rPr>
        <w:t xml:space="preserve"> scripts » et encoder </w:t>
      </w:r>
      <w:proofErr w:type="gramStart"/>
      <w:r>
        <w:rPr>
          <w:lang w:val="fr-LU"/>
        </w:rPr>
        <w:t>le champs</w:t>
      </w:r>
      <w:proofErr w:type="gramEnd"/>
      <w:r>
        <w:rPr>
          <w:lang w:val="fr-LU"/>
        </w:rPr>
        <w:t xml:space="preserve"> comme indiqué.</w:t>
      </w:r>
    </w:p>
    <w:p w:rsidR="00A952ED" w:rsidRDefault="00A952ED" w:rsidP="00A952ED">
      <w:pPr>
        <w:rPr>
          <w:lang w:val="fr-LU"/>
        </w:rPr>
      </w:pPr>
      <w:r>
        <w:rPr>
          <w:lang w:val="fr-LU"/>
        </w:rPr>
        <w:t>Sélectionner « </w:t>
      </w:r>
      <w:r w:rsidRPr="00B21402">
        <w:rPr>
          <w:noProof/>
          <w:lang w:val="fr-LU" w:eastAsia="fr-LU"/>
        </w:rPr>
        <w:t>All Initialization parameters</w:t>
      </w:r>
      <w:r>
        <w:rPr>
          <w:noProof/>
          <w:lang w:val="fr-LU" w:eastAsia="fr-LU"/>
        </w:rPr>
        <w:t>…</w:t>
      </w:r>
      <w:r w:rsidRPr="00B21402">
        <w:rPr>
          <w:noProof/>
          <w:lang w:val="fr-LU" w:eastAsia="fr-LU"/>
        </w:rPr>
        <w:t xml:space="preserve"> </w:t>
      </w:r>
      <w:r>
        <w:rPr>
          <w:lang w:val="fr-LU"/>
        </w:rPr>
        <w:t>»</w:t>
      </w: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D61DD2" w:rsidRDefault="00D61DD2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4FD931B" wp14:editId="3F015A96">
            <wp:extent cx="5943600" cy="49276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D2" w:rsidRDefault="00D61DD2" w:rsidP="00D61DD2">
      <w:pPr>
        <w:rPr>
          <w:lang w:val="fr-LU"/>
        </w:rPr>
      </w:pPr>
      <w:r>
        <w:rPr>
          <w:lang w:val="fr-LU"/>
        </w:rPr>
        <w:t>Vérifier chaque case cochée.</w:t>
      </w:r>
    </w:p>
    <w:p w:rsidR="00D61DD2" w:rsidRDefault="00D61DD2" w:rsidP="00D61DD2">
      <w:pPr>
        <w:rPr>
          <w:lang w:val="fr-LU"/>
        </w:rPr>
      </w:pPr>
      <w:proofErr w:type="gramStart"/>
      <w:r>
        <w:rPr>
          <w:lang w:val="fr-LU"/>
        </w:rPr>
        <w:t>sélectionner</w:t>
      </w:r>
      <w:proofErr w:type="gramEnd"/>
      <w:r>
        <w:rPr>
          <w:lang w:val="fr-LU"/>
        </w:rPr>
        <w:t xml:space="preserve"> et modifier </w:t>
      </w:r>
      <w:proofErr w:type="spellStart"/>
      <w:r>
        <w:rPr>
          <w:lang w:val="fr-LU"/>
        </w:rPr>
        <w:t>db_uniq_name</w:t>
      </w:r>
      <w:proofErr w:type="spellEnd"/>
    </w:p>
    <w:p w:rsidR="00D61DD2" w:rsidRDefault="00D61DD2" w:rsidP="00D61DD2">
      <w:pPr>
        <w:rPr>
          <w:lang w:val="fr-LU"/>
        </w:rPr>
      </w:pPr>
      <w:r>
        <w:rPr>
          <w:lang w:val="fr-LU"/>
        </w:rPr>
        <w:t>Cliquer sur « Close »</w:t>
      </w:r>
    </w:p>
    <w:p w:rsidR="00D61DD2" w:rsidRDefault="00D61DD2" w:rsidP="00D61DD2">
      <w:pPr>
        <w:rPr>
          <w:lang w:val="fr-LU"/>
        </w:rPr>
      </w:pPr>
      <w:r>
        <w:rPr>
          <w:lang w:val="fr-LU"/>
        </w:rPr>
        <w:br w:type="page"/>
      </w:r>
    </w:p>
    <w:p w:rsidR="00D61DD2" w:rsidRDefault="00D61DD2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1FCF5FF" wp14:editId="507618BE">
            <wp:extent cx="5943600" cy="469709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D2" w:rsidRDefault="00D61DD2" w:rsidP="00D61DD2">
      <w:pPr>
        <w:rPr>
          <w:lang w:val="fr-LU"/>
        </w:rPr>
      </w:pPr>
      <w:r>
        <w:rPr>
          <w:lang w:val="fr-LU"/>
        </w:rPr>
        <w:t>Sélectionner « </w:t>
      </w:r>
      <w:proofErr w:type="spellStart"/>
      <w:r w:rsidRPr="00B21402">
        <w:rPr>
          <w:noProof/>
          <w:lang w:val="fr-LU" w:eastAsia="fr-LU"/>
        </w:rPr>
        <w:t>Customize</w:t>
      </w:r>
      <w:proofErr w:type="spellEnd"/>
      <w:r w:rsidRPr="00B21402">
        <w:rPr>
          <w:noProof/>
          <w:lang w:val="fr-LU" w:eastAsia="fr-LU"/>
        </w:rPr>
        <w:t xml:space="preserve"> Storage Location </w:t>
      </w:r>
      <w:r>
        <w:rPr>
          <w:lang w:val="fr-LU"/>
        </w:rPr>
        <w:t>»</w:t>
      </w:r>
    </w:p>
    <w:p w:rsidR="00D61DD2" w:rsidRDefault="00D61DD2" w:rsidP="00D61DD2">
      <w:pPr>
        <w:rPr>
          <w:lang w:val="fr-LU"/>
        </w:rPr>
      </w:pPr>
      <w:r>
        <w:rPr>
          <w:lang w:val="fr-LU"/>
        </w:rPr>
        <w:br w:type="page"/>
      </w:r>
    </w:p>
    <w:p w:rsidR="00D61DD2" w:rsidRDefault="00D61DD2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DA01A72" wp14:editId="6223770E">
            <wp:extent cx="5943600" cy="46672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D2" w:rsidRDefault="00D61DD2" w:rsidP="00D61DD2">
      <w:pPr>
        <w:rPr>
          <w:lang w:val="fr-LU"/>
        </w:rPr>
      </w:pPr>
      <w:r>
        <w:rPr>
          <w:lang w:val="fr-LU"/>
        </w:rPr>
        <w:t>Cliquer « Apply »</w:t>
      </w:r>
    </w:p>
    <w:p w:rsidR="00D61DD2" w:rsidRDefault="00D61DD2" w:rsidP="00D61DD2">
      <w:pPr>
        <w:rPr>
          <w:lang w:val="fr-LU"/>
        </w:rPr>
      </w:pPr>
      <w:r>
        <w:rPr>
          <w:lang w:val="fr-LU"/>
        </w:rPr>
        <w:br w:type="page"/>
      </w:r>
    </w:p>
    <w:p w:rsidR="00D61DD2" w:rsidRDefault="00D61DD2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59B46A8" wp14:editId="30F24418">
            <wp:extent cx="5943600" cy="46539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D2" w:rsidRDefault="00D61DD2" w:rsidP="00D61DD2">
      <w:pPr>
        <w:rPr>
          <w:lang w:val="fr-LU"/>
        </w:rPr>
      </w:pPr>
    </w:p>
    <w:p w:rsidR="00D61DD2" w:rsidRDefault="00D61DD2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92B14E0" wp14:editId="64CCAC24">
            <wp:extent cx="5943600" cy="465391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D2" w:rsidRDefault="00D61DD2" w:rsidP="00D61DD2">
      <w:pPr>
        <w:rPr>
          <w:lang w:val="fr-LU"/>
        </w:rPr>
      </w:pPr>
    </w:p>
    <w:p w:rsidR="00D61DD2" w:rsidRDefault="00D61DD2" w:rsidP="00D61DD2">
      <w:pPr>
        <w:rPr>
          <w:lang w:val="fr-LU"/>
        </w:rPr>
      </w:pPr>
      <w:r>
        <w:rPr>
          <w:lang w:val="fr-LU"/>
        </w:rPr>
        <w:br w:type="page"/>
      </w:r>
    </w:p>
    <w:p w:rsidR="00D61DD2" w:rsidRDefault="00D61DD2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AF4C7F5" wp14:editId="3BA7C48A">
            <wp:extent cx="5943600" cy="46583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AC" w:rsidRDefault="00F058AC">
      <w:pPr>
        <w:rPr>
          <w:lang w:val="fr-LU"/>
        </w:rPr>
      </w:pPr>
      <w:r>
        <w:rPr>
          <w:lang w:val="fr-LU"/>
        </w:rPr>
        <w:br w:type="page"/>
      </w:r>
    </w:p>
    <w:p w:rsidR="00F058AC" w:rsidRDefault="00F058AC" w:rsidP="00D61D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9121954" wp14:editId="3200852E">
            <wp:extent cx="5943600" cy="4658995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AC" w:rsidRDefault="00F058AC" w:rsidP="00D61DD2">
      <w:pPr>
        <w:rPr>
          <w:lang w:val="fr-LU"/>
        </w:rPr>
      </w:pPr>
      <w:r>
        <w:rPr>
          <w:lang w:val="fr-LU"/>
        </w:rPr>
        <w:t>Changer la taille du fichier = 1 GB</w:t>
      </w: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1B57C1" w:rsidP="00A952ED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A4BF768" wp14:editId="74F7F922">
            <wp:extent cx="5943600" cy="46501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C1" w:rsidRDefault="001B57C1" w:rsidP="00A952ED">
      <w:pPr>
        <w:rPr>
          <w:lang w:val="fr-LU"/>
        </w:rPr>
      </w:pPr>
      <w:r>
        <w:rPr>
          <w:lang w:val="fr-LU"/>
        </w:rPr>
        <w:t>Changer « Uniform »</w:t>
      </w:r>
    </w:p>
    <w:p w:rsidR="001B57C1" w:rsidRDefault="001B57C1" w:rsidP="00A952ED">
      <w:pPr>
        <w:rPr>
          <w:lang w:val="fr-LU"/>
        </w:rPr>
      </w:pPr>
      <w:r>
        <w:rPr>
          <w:lang w:val="fr-LU"/>
        </w:rPr>
        <w:t xml:space="preserve">Sélectionner « Use </w:t>
      </w:r>
      <w:proofErr w:type="spellStart"/>
      <w:r>
        <w:rPr>
          <w:lang w:val="fr-LU"/>
        </w:rPr>
        <w:t>Bigfile</w:t>
      </w:r>
      <w:proofErr w:type="spellEnd"/>
      <w:r>
        <w:rPr>
          <w:lang w:val="fr-LU"/>
        </w:rPr>
        <w:t xml:space="preserve"> Tablespace »</w:t>
      </w:r>
    </w:p>
    <w:p w:rsidR="001B57C1" w:rsidRDefault="001B57C1" w:rsidP="00A952ED">
      <w:pPr>
        <w:rPr>
          <w:lang w:val="fr-LU"/>
        </w:rPr>
      </w:pPr>
      <w:r>
        <w:rPr>
          <w:lang w:val="fr-LU"/>
        </w:rPr>
        <w:t>Cliquer « Apply »</w:t>
      </w:r>
    </w:p>
    <w:p w:rsidR="00CB2E75" w:rsidRDefault="00CB2E75" w:rsidP="00A952ED">
      <w:pPr>
        <w:rPr>
          <w:lang w:val="fr-LU"/>
        </w:rPr>
      </w:pPr>
    </w:p>
    <w:p w:rsidR="005F0E24" w:rsidRDefault="005F0E24" w:rsidP="00A952ED">
      <w:pPr>
        <w:rPr>
          <w:lang w:val="fr-LU"/>
        </w:rPr>
      </w:pPr>
    </w:p>
    <w:p w:rsidR="005F0E24" w:rsidRDefault="005F0E24" w:rsidP="00A952ED">
      <w:pPr>
        <w:rPr>
          <w:lang w:val="fr-LU"/>
        </w:rPr>
      </w:pPr>
    </w:p>
    <w:p w:rsidR="005F0E24" w:rsidRDefault="005F0E24" w:rsidP="00A952ED">
      <w:pPr>
        <w:rPr>
          <w:lang w:val="fr-LU"/>
        </w:rPr>
      </w:pPr>
    </w:p>
    <w:p w:rsidR="005F0E24" w:rsidRDefault="005F0E24" w:rsidP="00A952ED">
      <w:pPr>
        <w:rPr>
          <w:lang w:val="fr-LU"/>
        </w:rPr>
      </w:pPr>
    </w:p>
    <w:p w:rsidR="005F0E24" w:rsidRDefault="005F0E24" w:rsidP="00A952ED">
      <w:pPr>
        <w:rPr>
          <w:lang w:val="fr-LU"/>
        </w:rPr>
      </w:pPr>
    </w:p>
    <w:p w:rsidR="005F0E24" w:rsidRDefault="005F0E24" w:rsidP="00A952ED">
      <w:pPr>
        <w:rPr>
          <w:lang w:val="fr-LU"/>
        </w:rPr>
      </w:pPr>
    </w:p>
    <w:p w:rsidR="00A952ED" w:rsidRDefault="00A952ED">
      <w:pPr>
        <w:rPr>
          <w:lang w:val="fr-LU"/>
        </w:rPr>
      </w:pPr>
      <w:r>
        <w:rPr>
          <w:lang w:val="fr-LU"/>
        </w:rPr>
        <w:br w:type="page"/>
      </w:r>
    </w:p>
    <w:p w:rsidR="00827E6D" w:rsidRDefault="00346A65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2F3F2C9" wp14:editId="5F073A8E">
            <wp:extent cx="5943600" cy="46748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D" w:rsidRDefault="00827E6D" w:rsidP="00827E6D">
      <w:pPr>
        <w:rPr>
          <w:lang w:val="fr-LU"/>
        </w:rPr>
      </w:pPr>
      <w:r>
        <w:rPr>
          <w:lang w:val="fr-LU"/>
        </w:rPr>
        <w:t xml:space="preserve">Sélectionner « Use </w:t>
      </w:r>
      <w:proofErr w:type="spellStart"/>
      <w:r>
        <w:rPr>
          <w:lang w:val="fr-LU"/>
        </w:rPr>
        <w:t>Bigfile</w:t>
      </w:r>
      <w:proofErr w:type="spellEnd"/>
      <w:r>
        <w:rPr>
          <w:lang w:val="fr-LU"/>
        </w:rPr>
        <w:t xml:space="preserve"> Tablespace »</w:t>
      </w:r>
    </w:p>
    <w:p w:rsidR="00827E6D" w:rsidRDefault="00827E6D" w:rsidP="00827E6D">
      <w:pPr>
        <w:rPr>
          <w:lang w:val="fr-LU"/>
        </w:rPr>
      </w:pPr>
      <w:r>
        <w:rPr>
          <w:lang w:val="fr-LU"/>
        </w:rPr>
        <w:t>Cliquer « Apply »</w:t>
      </w:r>
    </w:p>
    <w:p w:rsidR="00007CC6" w:rsidRDefault="00007CC6" w:rsidP="00827E6D">
      <w:pPr>
        <w:rPr>
          <w:lang w:val="fr-LU"/>
        </w:rPr>
      </w:pPr>
      <w:r>
        <w:rPr>
          <w:lang w:val="fr-LU"/>
        </w:rPr>
        <w:t>Cliquer « OK »</w:t>
      </w:r>
    </w:p>
    <w:p w:rsidR="00007CC6" w:rsidRDefault="00007CC6" w:rsidP="00827E6D">
      <w:pPr>
        <w:rPr>
          <w:lang w:val="fr-LU"/>
        </w:rPr>
      </w:pPr>
    </w:p>
    <w:p w:rsidR="005755D2" w:rsidRDefault="005755D2">
      <w:pPr>
        <w:rPr>
          <w:lang w:val="fr-LU"/>
        </w:rPr>
      </w:pPr>
      <w:r>
        <w:rPr>
          <w:lang w:val="fr-LU"/>
        </w:rPr>
        <w:br w:type="page"/>
      </w:r>
    </w:p>
    <w:p w:rsidR="005755D2" w:rsidRDefault="005755D2" w:rsidP="00827E6D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4F6887A0" wp14:editId="47494F8F">
            <wp:extent cx="5943600" cy="412750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D2" w:rsidRDefault="005755D2">
      <w:pPr>
        <w:rPr>
          <w:lang w:val="fr-LU"/>
        </w:rPr>
      </w:pPr>
      <w:r>
        <w:rPr>
          <w:lang w:val="fr-LU"/>
        </w:rPr>
        <w:t>Cliquer « Next »</w:t>
      </w:r>
    </w:p>
    <w:p w:rsidR="005755D2" w:rsidRDefault="005755D2">
      <w:pPr>
        <w:rPr>
          <w:lang w:val="fr-LU"/>
        </w:rPr>
      </w:pPr>
    </w:p>
    <w:p w:rsidR="005755D2" w:rsidRDefault="005755D2" w:rsidP="00827E6D">
      <w:pPr>
        <w:rPr>
          <w:lang w:val="fr-LU"/>
        </w:rPr>
      </w:pPr>
    </w:p>
    <w:p w:rsidR="00A952ED" w:rsidRDefault="00A952ED">
      <w:pPr>
        <w:rPr>
          <w:lang w:val="fr-LU"/>
        </w:rPr>
      </w:pPr>
      <w:r>
        <w:rPr>
          <w:lang w:val="fr-LU"/>
        </w:rPr>
        <w:br w:type="page"/>
      </w:r>
    </w:p>
    <w:p w:rsidR="00231BFA" w:rsidRDefault="005755D2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FCE8467" wp14:editId="124FFFCA">
            <wp:extent cx="4886325" cy="16002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D2" w:rsidRDefault="005755D2" w:rsidP="00E742D6">
      <w:pPr>
        <w:rPr>
          <w:lang w:val="fr-LU"/>
        </w:rPr>
      </w:pPr>
      <w:r>
        <w:rPr>
          <w:lang w:val="fr-LU"/>
        </w:rPr>
        <w:t>Cliquer « Yes »</w:t>
      </w:r>
    </w:p>
    <w:p w:rsidR="005755D2" w:rsidRDefault="005755D2" w:rsidP="00E742D6">
      <w:pPr>
        <w:rPr>
          <w:lang w:val="fr-LU"/>
        </w:rPr>
      </w:pPr>
    </w:p>
    <w:p w:rsidR="005755D2" w:rsidRDefault="005755D2">
      <w:pPr>
        <w:rPr>
          <w:lang w:val="fr-LU"/>
        </w:rPr>
      </w:pPr>
      <w:r>
        <w:rPr>
          <w:lang w:val="fr-LU"/>
        </w:rPr>
        <w:br w:type="page"/>
      </w:r>
    </w:p>
    <w:p w:rsidR="005755D2" w:rsidRDefault="005755D2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4B7F7E9" wp14:editId="4046F95D">
            <wp:extent cx="5943600" cy="41052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D2" w:rsidRDefault="003F5507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CB42F8B" wp14:editId="7FA7AA5F">
            <wp:extent cx="5943600" cy="41338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07" w:rsidRDefault="003F5507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44B30B4" wp14:editId="23D36792">
            <wp:extent cx="5943600" cy="414655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5A" w:rsidRDefault="00AF085A" w:rsidP="00E742D6">
      <w:pPr>
        <w:rPr>
          <w:lang w:val="fr-LU"/>
        </w:rPr>
      </w:pPr>
    </w:p>
    <w:p w:rsidR="00AF085A" w:rsidRDefault="00AF085A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9970C9E" wp14:editId="3F441CD1">
            <wp:extent cx="5943600" cy="4109720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5A" w:rsidRDefault="00AF085A" w:rsidP="00E742D6">
      <w:pPr>
        <w:rPr>
          <w:lang w:val="fr-LU"/>
        </w:rPr>
      </w:pPr>
      <w:r>
        <w:rPr>
          <w:lang w:val="fr-LU"/>
        </w:rPr>
        <w:t xml:space="preserve">Cliquer sur « Save </w:t>
      </w:r>
      <w:proofErr w:type="spellStart"/>
      <w:r>
        <w:rPr>
          <w:lang w:val="fr-LU"/>
        </w:rPr>
        <w:t>Response</w:t>
      </w:r>
      <w:proofErr w:type="spellEnd"/>
      <w:r>
        <w:rPr>
          <w:lang w:val="fr-LU"/>
        </w:rPr>
        <w:t> »</w:t>
      </w:r>
    </w:p>
    <w:p w:rsidR="00AF085A" w:rsidRDefault="00AF085A">
      <w:pPr>
        <w:rPr>
          <w:lang w:val="fr-LU"/>
        </w:rPr>
      </w:pPr>
      <w:r>
        <w:rPr>
          <w:lang w:val="fr-LU"/>
        </w:rPr>
        <w:br w:type="page"/>
      </w:r>
    </w:p>
    <w:p w:rsidR="00AF085A" w:rsidRDefault="00AF085A" w:rsidP="00E742D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EFDADEE" wp14:editId="211C1A4D">
            <wp:extent cx="4810125" cy="34194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5D" w:rsidRDefault="00144DA0">
      <w:pPr>
        <w:rPr>
          <w:lang w:val="fr-LU"/>
        </w:rPr>
      </w:pPr>
      <w:r>
        <w:rPr>
          <w:lang w:val="fr-LU"/>
        </w:rPr>
        <w:t>Enter le nom du fichier à sauvegarder</w:t>
      </w:r>
    </w:p>
    <w:p w:rsidR="00144DA0" w:rsidRDefault="00144DA0">
      <w:pPr>
        <w:rPr>
          <w:lang w:val="fr-LU"/>
        </w:rPr>
      </w:pPr>
      <w:r>
        <w:rPr>
          <w:lang w:val="fr-LU"/>
        </w:rPr>
        <w:t>Cliquer « Save »</w:t>
      </w:r>
    </w:p>
    <w:p w:rsidR="00144DA0" w:rsidRDefault="00144DA0">
      <w:pPr>
        <w:rPr>
          <w:lang w:val="fr-LU"/>
        </w:rPr>
      </w:pPr>
    </w:p>
    <w:p w:rsidR="00917F5D" w:rsidRDefault="00917F5D">
      <w:pPr>
        <w:rPr>
          <w:lang w:val="fr-LU"/>
        </w:rPr>
      </w:pPr>
      <w:r>
        <w:rPr>
          <w:lang w:val="fr-LU"/>
        </w:rPr>
        <w:br w:type="page"/>
      </w:r>
    </w:p>
    <w:p w:rsidR="00766BFC" w:rsidRDefault="00144DA0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23D768F" wp14:editId="1C208A2F">
            <wp:extent cx="5943600" cy="412305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0" w:rsidRDefault="00144DA0">
      <w:pPr>
        <w:rPr>
          <w:lang w:val="fr-LU"/>
        </w:rPr>
      </w:pPr>
      <w:r>
        <w:rPr>
          <w:lang w:val="fr-LU"/>
        </w:rPr>
        <w:t>Cliquer « Finish »</w:t>
      </w:r>
    </w:p>
    <w:p w:rsidR="00144DA0" w:rsidRPr="00231BFA" w:rsidRDefault="00144DA0">
      <w:pPr>
        <w:rPr>
          <w:lang w:val="fr-LU"/>
        </w:rPr>
      </w:pPr>
    </w:p>
    <w:p w:rsidR="00E742D6" w:rsidRPr="00231BFA" w:rsidRDefault="00E742D6">
      <w:pPr>
        <w:rPr>
          <w:lang w:val="fr-LU"/>
        </w:rPr>
      </w:pPr>
    </w:p>
    <w:p w:rsidR="00766BFC" w:rsidRPr="00231BFA" w:rsidRDefault="00766BFC">
      <w:pPr>
        <w:rPr>
          <w:lang w:val="fr-LU"/>
        </w:rPr>
      </w:pPr>
    </w:p>
    <w:p w:rsidR="00677529" w:rsidRDefault="00677529">
      <w:pPr>
        <w:rPr>
          <w:lang w:val="fr-LU"/>
        </w:rPr>
      </w:pPr>
      <w:r>
        <w:rPr>
          <w:lang w:val="fr-LU"/>
        </w:rPr>
        <w:br w:type="page"/>
      </w:r>
    </w:p>
    <w:p w:rsidR="00F10F7B" w:rsidRDefault="00677529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51413CC" wp14:editId="14003D8A">
            <wp:extent cx="5943600" cy="4702810"/>
            <wp:effectExtent l="0" t="0" r="0" b="254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29" w:rsidRDefault="00677529">
      <w:pPr>
        <w:rPr>
          <w:lang w:val="fr-LU"/>
        </w:rPr>
      </w:pPr>
      <w:r>
        <w:rPr>
          <w:lang w:val="fr-LU"/>
        </w:rPr>
        <w:t>Cliquer « Close »</w:t>
      </w:r>
    </w:p>
    <w:p w:rsidR="00677529" w:rsidRDefault="00677529">
      <w:pPr>
        <w:rPr>
          <w:lang w:val="fr-LU"/>
        </w:rPr>
      </w:pPr>
    </w:p>
    <w:p w:rsidR="00565FAF" w:rsidRDefault="00565FAF">
      <w:pPr>
        <w:rPr>
          <w:lang w:val="fr-LU"/>
        </w:rPr>
      </w:pPr>
      <w:r>
        <w:rPr>
          <w:lang w:val="fr-LU"/>
        </w:rPr>
        <w:br w:type="page"/>
      </w:r>
    </w:p>
    <w:p w:rsidR="00565FAF" w:rsidRDefault="00565FAF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53FF11E" wp14:editId="3135340E">
            <wp:extent cx="5943600" cy="25412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5D" w:rsidRDefault="00C7095D">
      <w:pPr>
        <w:rPr>
          <w:lang w:val="fr-LU"/>
        </w:rPr>
      </w:pPr>
    </w:p>
    <w:p w:rsidR="00C7095D" w:rsidRDefault="00C7095D">
      <w:pPr>
        <w:rPr>
          <w:lang w:val="fr-LU"/>
        </w:rPr>
      </w:pPr>
      <w:r>
        <w:rPr>
          <w:lang w:val="fr-LU"/>
        </w:rPr>
        <w:br w:type="page"/>
      </w:r>
    </w:p>
    <w:p w:rsidR="00C7095D" w:rsidRDefault="00C7095D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8FD4C60" wp14:editId="16670E53">
            <wp:extent cx="5943600" cy="315214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0F" w:rsidRDefault="0030470F">
      <w:pPr>
        <w:rPr>
          <w:lang w:val="fr-LU"/>
        </w:rPr>
      </w:pPr>
    </w:p>
    <w:p w:rsidR="00484A6B" w:rsidRDefault="00484A6B">
      <w:pPr>
        <w:rPr>
          <w:lang w:val="fr-LU"/>
        </w:rPr>
      </w:pPr>
      <w:r>
        <w:rPr>
          <w:noProof/>
        </w:rPr>
        <w:drawing>
          <wp:inline distT="0" distB="0" distL="0" distR="0" wp14:anchorId="0412031B" wp14:editId="5AB0C04D">
            <wp:extent cx="5943600" cy="42989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0F" w:rsidRPr="00231BFA" w:rsidRDefault="001E7632">
      <w:pPr>
        <w:rPr>
          <w:lang w:val="fr-LU"/>
        </w:rPr>
      </w:pPr>
      <w:r>
        <w:rPr>
          <w:noProof/>
        </w:rPr>
        <w:drawing>
          <wp:inline distT="0" distB="0" distL="0" distR="0" wp14:anchorId="6BCC9FFE" wp14:editId="62F5F0A8">
            <wp:extent cx="5943600" cy="37223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E3" w:rsidRDefault="001E763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B9A58DD" wp14:editId="3C6DF9DA">
            <wp:extent cx="5943600" cy="1686560"/>
            <wp:effectExtent l="0" t="0" r="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15" w:rsidRDefault="00C82615">
      <w:pPr>
        <w:rPr>
          <w:lang w:val="fr-LU"/>
        </w:rPr>
      </w:pPr>
      <w:r>
        <w:rPr>
          <w:lang w:val="fr-LU"/>
        </w:rPr>
        <w:br w:type="page"/>
      </w:r>
    </w:p>
    <w:p w:rsidR="00C82615" w:rsidRPr="00231BFA" w:rsidRDefault="00C82615">
      <w:pPr>
        <w:rPr>
          <w:lang w:val="fr-LU"/>
        </w:rPr>
      </w:pPr>
    </w:p>
    <w:p w:rsidR="00314969" w:rsidRDefault="00314969" w:rsidP="00211829">
      <w:pPr>
        <w:pStyle w:val="Heading1"/>
        <w:numPr>
          <w:ilvl w:val="0"/>
          <w:numId w:val="6"/>
        </w:numPr>
        <w:rPr>
          <w:lang w:val="fr-LU"/>
        </w:rPr>
      </w:pPr>
      <w:r>
        <w:rPr>
          <w:lang w:val="fr-LU"/>
        </w:rPr>
        <w:t>Création de la base de données SDDV</w:t>
      </w:r>
    </w:p>
    <w:p w:rsidR="00314969" w:rsidRDefault="00314969" w:rsidP="00314969">
      <w:pPr>
        <w:rPr>
          <w:lang w:val="fr-LU"/>
        </w:rPr>
      </w:pPr>
    </w:p>
    <w:p w:rsidR="00AD5067" w:rsidRDefault="00AD5067" w:rsidP="00AD5067">
      <w:pPr>
        <w:ind w:left="360"/>
        <w:rPr>
          <w:lang w:val="fr-LU"/>
        </w:rPr>
      </w:pPr>
      <w:r>
        <w:rPr>
          <w:lang w:val="fr-LU"/>
        </w:rPr>
        <w:t xml:space="preserve">La création de la base de données s’effectue avec l’utilitaire </w:t>
      </w:r>
      <w:proofErr w:type="spellStart"/>
      <w:r>
        <w:rPr>
          <w:lang w:val="fr-LU"/>
        </w:rPr>
        <w:t>dbca</w:t>
      </w:r>
      <w:proofErr w:type="spellEnd"/>
      <w:r>
        <w:rPr>
          <w:lang w:val="fr-LU"/>
        </w:rPr>
        <w:t>.</w:t>
      </w:r>
    </w:p>
    <w:p w:rsidR="00AD5067" w:rsidRPr="00AD5067" w:rsidRDefault="00AD5067" w:rsidP="00AD5067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>O</w:t>
      </w:r>
      <w:r w:rsidRPr="00AD5067">
        <w:rPr>
          <w:lang w:val="fr-LU"/>
        </w:rPr>
        <w:t xml:space="preserve">uvrir une session </w:t>
      </w:r>
      <w:proofErr w:type="spellStart"/>
      <w:r w:rsidRPr="00AD5067">
        <w:rPr>
          <w:lang w:val="fr-LU"/>
        </w:rPr>
        <w:t>ssh</w:t>
      </w:r>
      <w:proofErr w:type="spellEnd"/>
      <w:r w:rsidRPr="00AD5067">
        <w:rPr>
          <w:lang w:val="fr-LU"/>
        </w:rPr>
        <w:t xml:space="preserve"> avec le logiciel </w:t>
      </w:r>
      <w:proofErr w:type="spellStart"/>
      <w:r w:rsidRPr="00AD5067">
        <w:rPr>
          <w:lang w:val="fr-LU"/>
        </w:rPr>
        <w:t>Mobaxterm</w:t>
      </w:r>
      <w:proofErr w:type="spellEnd"/>
      <w:r w:rsidRPr="00AD5067">
        <w:rPr>
          <w:lang w:val="fr-LU"/>
        </w:rPr>
        <w:t xml:space="preserve"> et se connecter le compte </w:t>
      </w:r>
      <w:proofErr w:type="spellStart"/>
      <w:r w:rsidRPr="00AD5067">
        <w:rPr>
          <w:lang w:val="fr-LU"/>
        </w:rPr>
        <w:t>unix</w:t>
      </w:r>
      <w:proofErr w:type="spellEnd"/>
      <w:r w:rsidRPr="00AD5067">
        <w:rPr>
          <w:lang w:val="fr-LU"/>
        </w:rPr>
        <w:t xml:space="preserve"> Oracle.</w:t>
      </w:r>
    </w:p>
    <w:p w:rsidR="00AD5067" w:rsidRDefault="00AD5067" w:rsidP="00AD5067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>Préparer un script (</w:t>
      </w:r>
      <w:r w:rsidR="00492EF8">
        <w:rPr>
          <w:lang w:val="fr-LU"/>
        </w:rPr>
        <w:t>$H</w:t>
      </w:r>
      <w:r w:rsidR="00EA1B20">
        <w:rPr>
          <w:lang w:val="fr-LU"/>
        </w:rPr>
        <w:t>OME/</w:t>
      </w:r>
      <w:proofErr w:type="spellStart"/>
      <w:r>
        <w:rPr>
          <w:lang w:val="fr-LU"/>
        </w:rPr>
        <w:t>initsys.cfg</w:t>
      </w:r>
      <w:proofErr w:type="spellEnd"/>
      <w:r>
        <w:rPr>
          <w:lang w:val="fr-LU"/>
        </w:rPr>
        <w:t xml:space="preserve"> par exemple) qui contient les variables d’environnements pour Oracle </w:t>
      </w:r>
      <w:r w:rsidR="00FE1892">
        <w:rPr>
          <w:lang w:val="fr-LU"/>
        </w:rPr>
        <w:t xml:space="preserve">et qui sera aussi </w:t>
      </w:r>
      <w:proofErr w:type="spellStart"/>
      <w:r w:rsidR="00FE1892">
        <w:rPr>
          <w:lang w:val="fr-LU"/>
        </w:rPr>
        <w:t>utilsé</w:t>
      </w:r>
      <w:proofErr w:type="spellEnd"/>
      <w:r w:rsidR="00FE1892">
        <w:rPr>
          <w:lang w:val="fr-LU"/>
        </w:rPr>
        <w:t xml:space="preserve"> par</w:t>
      </w:r>
      <w:r>
        <w:rPr>
          <w:lang w:val="fr-LU"/>
        </w:rPr>
        <w:t xml:space="preserve"> les </w:t>
      </w:r>
      <w:proofErr w:type="spellStart"/>
      <w:r>
        <w:rPr>
          <w:lang w:val="fr-LU"/>
        </w:rPr>
        <w:t>shell</w:t>
      </w:r>
      <w:proofErr w:type="spellEnd"/>
      <w:r>
        <w:rPr>
          <w:lang w:val="fr-LU"/>
        </w:rPr>
        <w:t xml:space="preserve"> </w:t>
      </w:r>
      <w:proofErr w:type="gramStart"/>
      <w:r>
        <w:rPr>
          <w:lang w:val="fr-LU"/>
        </w:rPr>
        <w:t>scripts  :</w:t>
      </w:r>
      <w:proofErr w:type="gramEnd"/>
    </w:p>
    <w:p w:rsidR="00AD5067" w:rsidRDefault="00AD5067" w:rsidP="00AD5067">
      <w:pPr>
        <w:pStyle w:val="ListParagraph"/>
        <w:spacing w:after="0"/>
        <w:outlineLvl w:val="0"/>
        <w:rPr>
          <w:lang w:val="fr-LU"/>
        </w:rPr>
      </w:pP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# ***********************</w:t>
      </w: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# Variables Oracle</w:t>
      </w: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# ***********************</w:t>
      </w:r>
    </w:p>
    <w:p w:rsidR="00CB76E3" w:rsidRPr="00CB76E3" w:rsidRDefault="00CB76E3" w:rsidP="00CB76E3">
      <w:pPr>
        <w:pStyle w:val="ListParagraph"/>
        <w:rPr>
          <w:lang w:val="fr-LU"/>
        </w:rPr>
      </w:pP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ORACLE_BASE=/</w:t>
      </w:r>
      <w:proofErr w:type="spellStart"/>
      <w:r w:rsidRPr="00CB76E3">
        <w:rPr>
          <w:lang w:val="fr-LU"/>
        </w:rPr>
        <w:t>opt</w:t>
      </w:r>
      <w:proofErr w:type="spellEnd"/>
      <w:r w:rsidRPr="00CB76E3">
        <w:rPr>
          <w:lang w:val="fr-LU"/>
        </w:rPr>
        <w:t>/Oracle-12c-Binaries</w:t>
      </w:r>
    </w:p>
    <w:p w:rsidR="00CB76E3" w:rsidRPr="00CB76E3" w:rsidRDefault="00CB76E3" w:rsidP="00CB76E3">
      <w:pPr>
        <w:pStyle w:val="ListParagraph"/>
      </w:pPr>
      <w:r w:rsidRPr="00CB76E3">
        <w:t>export ORACLE_BASE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ORACLE_HOME=/opt/Oracle-12c-Binaries/product/12.2.0/dbhome_1</w:t>
      </w:r>
    </w:p>
    <w:p w:rsidR="00CB76E3" w:rsidRPr="00CB76E3" w:rsidRDefault="00CB76E3" w:rsidP="00CB76E3">
      <w:pPr>
        <w:pStyle w:val="ListParagraph"/>
      </w:pPr>
      <w:r w:rsidRPr="00CB76E3">
        <w:t>export ORACLE_HOME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PATH=$</w:t>
      </w:r>
      <w:proofErr w:type="gramStart"/>
      <w:r w:rsidRPr="00CB76E3">
        <w:t>PATH:$</w:t>
      </w:r>
      <w:proofErr w:type="gramEnd"/>
      <w:r w:rsidRPr="00CB76E3">
        <w:t>ORACLE_HOME/bin:$ORACLE_HOME/</w:t>
      </w:r>
      <w:proofErr w:type="spellStart"/>
      <w:r w:rsidRPr="00CB76E3">
        <w:t>OPatch</w:t>
      </w:r>
      <w:proofErr w:type="spellEnd"/>
      <w:r w:rsidRPr="00CB76E3">
        <w:t>:/</w:t>
      </w:r>
      <w:proofErr w:type="spellStart"/>
      <w:r w:rsidRPr="00CB76E3">
        <w:t>usr</w:t>
      </w:r>
      <w:proofErr w:type="spellEnd"/>
      <w:r w:rsidRPr="00CB76E3">
        <w:t>/ccs/bin</w:t>
      </w:r>
    </w:p>
    <w:p w:rsidR="00CB76E3" w:rsidRPr="00CB76E3" w:rsidRDefault="00CB76E3" w:rsidP="00CB76E3">
      <w:pPr>
        <w:pStyle w:val="ListParagraph"/>
      </w:pPr>
      <w:r w:rsidRPr="00CB76E3">
        <w:t>export PATH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ORACLE_SID=SRD2</w:t>
      </w:r>
    </w:p>
    <w:p w:rsidR="00CB76E3" w:rsidRPr="00CB76E3" w:rsidRDefault="00CB76E3" w:rsidP="00CB76E3">
      <w:pPr>
        <w:pStyle w:val="ListParagraph"/>
      </w:pPr>
      <w:r w:rsidRPr="00CB76E3">
        <w:t>export ORACLE_SID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NLS_LANG=AMERICAN_AMERICA</w:t>
      </w:r>
    </w:p>
    <w:p w:rsidR="00CB76E3" w:rsidRPr="00CB76E3" w:rsidRDefault="00CB76E3" w:rsidP="00CB76E3">
      <w:pPr>
        <w:pStyle w:val="ListParagraph"/>
        <w:rPr>
          <w:lang w:val="fr-LU"/>
        </w:rPr>
      </w:pPr>
      <w:proofErr w:type="gramStart"/>
      <w:r w:rsidRPr="00CB76E3">
        <w:rPr>
          <w:lang w:val="fr-LU"/>
        </w:rPr>
        <w:t>export</w:t>
      </w:r>
      <w:proofErr w:type="gramEnd"/>
      <w:r w:rsidRPr="00CB76E3">
        <w:rPr>
          <w:lang w:val="fr-LU"/>
        </w:rPr>
        <w:t xml:space="preserve"> NLS_LANG</w:t>
      </w:r>
    </w:p>
    <w:p w:rsidR="00CB76E3" w:rsidRPr="00CB76E3" w:rsidRDefault="00CB76E3" w:rsidP="00CB76E3">
      <w:pPr>
        <w:pStyle w:val="ListParagraph"/>
        <w:rPr>
          <w:lang w:val="fr-LU"/>
        </w:rPr>
      </w:pPr>
    </w:p>
    <w:p w:rsidR="00CB76E3" w:rsidRPr="00CB76E3" w:rsidRDefault="00CB76E3" w:rsidP="00CB76E3">
      <w:pPr>
        <w:pStyle w:val="ListParagraph"/>
        <w:rPr>
          <w:lang w:val="fr-LU"/>
        </w:rPr>
      </w:pPr>
      <w:r w:rsidRPr="00CB76E3">
        <w:rPr>
          <w:lang w:val="fr-LU"/>
        </w:rPr>
        <w:t>ORASYSUSR=</w:t>
      </w:r>
      <w:proofErr w:type="spellStart"/>
      <w:r w:rsidRPr="00CB76E3">
        <w:rPr>
          <w:lang w:val="fr-LU"/>
        </w:rPr>
        <w:t>sys</w:t>
      </w:r>
      <w:proofErr w:type="spellEnd"/>
    </w:p>
    <w:p w:rsidR="00CB76E3" w:rsidRPr="00CB76E3" w:rsidRDefault="00CB76E3" w:rsidP="00CB76E3">
      <w:pPr>
        <w:pStyle w:val="ListParagraph"/>
        <w:rPr>
          <w:lang w:val="fr-LU"/>
        </w:rPr>
      </w:pPr>
      <w:proofErr w:type="gramStart"/>
      <w:r w:rsidRPr="00CB76E3">
        <w:rPr>
          <w:lang w:val="fr-LU"/>
        </w:rPr>
        <w:t>export</w:t>
      </w:r>
      <w:proofErr w:type="gramEnd"/>
      <w:r w:rsidRPr="00CB76E3">
        <w:rPr>
          <w:lang w:val="fr-LU"/>
        </w:rPr>
        <w:t xml:space="preserve"> ORASYSUSR</w:t>
      </w:r>
    </w:p>
    <w:p w:rsidR="00CB76E3" w:rsidRPr="00CB76E3" w:rsidRDefault="00CB76E3" w:rsidP="00CB76E3">
      <w:pPr>
        <w:pStyle w:val="ListParagraph"/>
        <w:rPr>
          <w:lang w:val="fr-LU"/>
        </w:rPr>
      </w:pPr>
    </w:p>
    <w:p w:rsidR="00CB76E3" w:rsidRPr="00CB76E3" w:rsidRDefault="00CB76E3" w:rsidP="00CB76E3">
      <w:pPr>
        <w:pStyle w:val="ListParagraph"/>
      </w:pPr>
      <w:r w:rsidRPr="00CB76E3">
        <w:t>ORASYSPWD=</w:t>
      </w:r>
      <w:proofErr w:type="spellStart"/>
      <w:r w:rsidRPr="00CB76E3">
        <w:t>mdp</w:t>
      </w:r>
      <w:proofErr w:type="spellEnd"/>
    </w:p>
    <w:p w:rsidR="00CB76E3" w:rsidRPr="00CB76E3" w:rsidRDefault="00CB76E3" w:rsidP="00CB76E3">
      <w:pPr>
        <w:pStyle w:val="ListParagraph"/>
      </w:pPr>
      <w:r w:rsidRPr="00CB76E3">
        <w:t>export ORASYSPWD</w:t>
      </w:r>
    </w:p>
    <w:p w:rsidR="00CB76E3" w:rsidRPr="00CB76E3" w:rsidRDefault="00CB76E3" w:rsidP="00CB76E3">
      <w:pPr>
        <w:pStyle w:val="ListParagraph"/>
      </w:pPr>
      <w:r w:rsidRPr="00CB76E3">
        <w:t> 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# ***********************</w:t>
      </w:r>
    </w:p>
    <w:p w:rsidR="00CB76E3" w:rsidRPr="00CB76E3" w:rsidRDefault="00CB76E3" w:rsidP="00CB76E3">
      <w:pPr>
        <w:pStyle w:val="ListParagraph"/>
      </w:pPr>
      <w:r w:rsidRPr="00CB76E3">
        <w:t># Variables shell scripts</w:t>
      </w:r>
    </w:p>
    <w:p w:rsidR="00CB76E3" w:rsidRPr="00CB76E3" w:rsidRDefault="00CB76E3" w:rsidP="00CB76E3">
      <w:pPr>
        <w:pStyle w:val="ListParagraph"/>
      </w:pPr>
      <w:r w:rsidRPr="00CB76E3">
        <w:t># ***********************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ENV=TST</w:t>
      </w:r>
    </w:p>
    <w:p w:rsidR="00CB76E3" w:rsidRPr="00CB76E3" w:rsidRDefault="00CB76E3" w:rsidP="00CB76E3">
      <w:pPr>
        <w:pStyle w:val="ListParagraph"/>
      </w:pPr>
      <w:r w:rsidRPr="00CB76E3">
        <w:lastRenderedPageBreak/>
        <w:t>export ENV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DATETIME=`date +%</w:t>
      </w:r>
      <w:proofErr w:type="spellStart"/>
      <w:r w:rsidRPr="00CB76E3">
        <w:t>Y%m%d</w:t>
      </w:r>
      <w:proofErr w:type="spellEnd"/>
      <w:r w:rsidRPr="00CB76E3">
        <w:t>_%H%M%S`;</w:t>
      </w:r>
    </w:p>
    <w:p w:rsidR="00CB76E3" w:rsidRPr="00CB76E3" w:rsidRDefault="00CB76E3" w:rsidP="00CB76E3">
      <w:pPr>
        <w:pStyle w:val="ListParagraph"/>
      </w:pPr>
      <w:r w:rsidRPr="00CB76E3">
        <w:t>export DATETIME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DUMPDIR=/opt/oracle/DUMP/</w:t>
      </w:r>
      <w:proofErr w:type="spellStart"/>
      <w:r w:rsidRPr="00CB76E3">
        <w:t>fast_recovery</w:t>
      </w:r>
      <w:proofErr w:type="spellEnd"/>
      <w:r w:rsidRPr="00CB76E3">
        <w:t>;</w:t>
      </w:r>
    </w:p>
    <w:p w:rsidR="00CB76E3" w:rsidRPr="00CB76E3" w:rsidRDefault="00CB76E3" w:rsidP="00CB76E3">
      <w:pPr>
        <w:pStyle w:val="ListParagraph"/>
      </w:pPr>
      <w:r w:rsidRPr="00CB76E3">
        <w:t>export DUMPDIR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TRACEDIR=/opt/oracle/DUMP/TRACES;</w:t>
      </w:r>
    </w:p>
    <w:p w:rsidR="00CB76E3" w:rsidRPr="00CB76E3" w:rsidRDefault="00CB76E3" w:rsidP="00CB76E3">
      <w:pPr>
        <w:pStyle w:val="ListParagraph"/>
      </w:pPr>
      <w:r w:rsidRPr="00CB76E3">
        <w:t>export TRACEDIR</w:t>
      </w:r>
    </w:p>
    <w:p w:rsidR="00CB76E3" w:rsidRPr="00CB76E3" w:rsidRDefault="00CB76E3" w:rsidP="00CB76E3">
      <w:pPr>
        <w:pStyle w:val="ListParagraph"/>
      </w:pPr>
    </w:p>
    <w:p w:rsidR="00CB76E3" w:rsidRPr="00CB76E3" w:rsidRDefault="00CB76E3" w:rsidP="00CB76E3">
      <w:pPr>
        <w:pStyle w:val="ListParagraph"/>
      </w:pPr>
      <w:r w:rsidRPr="00CB76E3">
        <w:t>echo `</w:t>
      </w:r>
      <w:proofErr w:type="spellStart"/>
      <w:r w:rsidRPr="00CB76E3">
        <w:t>uname</w:t>
      </w:r>
      <w:proofErr w:type="spellEnd"/>
      <w:r w:rsidRPr="00CB76E3">
        <w:t xml:space="preserve"> -n` | tr "</w:t>
      </w:r>
      <w:proofErr w:type="gramStart"/>
      <w:r w:rsidRPr="00CB76E3">
        <w:t>[:lower</w:t>
      </w:r>
      <w:proofErr w:type="gramEnd"/>
      <w:r w:rsidRPr="00CB76E3">
        <w:t>:]" "[:upper:]" | read MACHINE</w:t>
      </w:r>
    </w:p>
    <w:p w:rsidR="00AD5067" w:rsidRDefault="00CB76E3" w:rsidP="00CB76E3">
      <w:pPr>
        <w:pStyle w:val="ListParagraph"/>
        <w:rPr>
          <w:lang w:val="fr-LU"/>
        </w:rPr>
      </w:pPr>
      <w:proofErr w:type="gramStart"/>
      <w:r w:rsidRPr="00CB76E3">
        <w:rPr>
          <w:lang w:val="fr-LU"/>
        </w:rPr>
        <w:t>export</w:t>
      </w:r>
      <w:proofErr w:type="gramEnd"/>
      <w:r w:rsidRPr="00CB76E3">
        <w:rPr>
          <w:lang w:val="fr-LU"/>
        </w:rPr>
        <w:t xml:space="preserve"> MACHINE</w:t>
      </w:r>
    </w:p>
    <w:p w:rsidR="00AD5067" w:rsidRDefault="00AD5067" w:rsidP="00AD5067">
      <w:pPr>
        <w:pStyle w:val="ListParagraph"/>
        <w:rPr>
          <w:lang w:val="fr-LU"/>
        </w:rPr>
      </w:pPr>
    </w:p>
    <w:p w:rsidR="008D05A8" w:rsidRDefault="008D05A8" w:rsidP="008D05A8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>Au prompt Unix, sourcer ce script</w:t>
      </w:r>
    </w:p>
    <w:p w:rsidR="008D05A8" w:rsidRDefault="008D05A8" w:rsidP="008D05A8">
      <w:pPr>
        <w:pStyle w:val="ListParagraph"/>
        <w:rPr>
          <w:lang w:val="fr-LU"/>
        </w:rPr>
      </w:pPr>
      <w:r>
        <w:rPr>
          <w:lang w:val="fr-LU"/>
        </w:rPr>
        <w:t>. $HOME/</w:t>
      </w:r>
      <w:proofErr w:type="spellStart"/>
      <w:r>
        <w:rPr>
          <w:lang w:val="fr-LU"/>
        </w:rPr>
        <w:t>initsys.cfg</w:t>
      </w:r>
      <w:proofErr w:type="spellEnd"/>
    </w:p>
    <w:p w:rsidR="008D05A8" w:rsidRDefault="008D05A8" w:rsidP="008D05A8">
      <w:pPr>
        <w:pStyle w:val="ListParagraph"/>
        <w:rPr>
          <w:lang w:val="fr-LU"/>
        </w:rPr>
      </w:pPr>
    </w:p>
    <w:p w:rsidR="008D05A8" w:rsidRPr="008D05A8" w:rsidRDefault="008D05A8" w:rsidP="008D05A8">
      <w:pPr>
        <w:pStyle w:val="ListParagraph"/>
        <w:numPr>
          <w:ilvl w:val="0"/>
          <w:numId w:val="4"/>
        </w:numPr>
        <w:rPr>
          <w:lang w:val="fr-LU"/>
        </w:rPr>
      </w:pPr>
      <w:r>
        <w:rPr>
          <w:lang w:val="fr-LU"/>
        </w:rPr>
        <w:t xml:space="preserve">Lancer l’utilitaire </w:t>
      </w:r>
      <w:proofErr w:type="spellStart"/>
      <w:r>
        <w:rPr>
          <w:lang w:val="fr-LU"/>
        </w:rPr>
        <w:t>dbca</w:t>
      </w:r>
      <w:proofErr w:type="spellEnd"/>
      <w:r>
        <w:rPr>
          <w:lang w:val="fr-LU"/>
        </w:rPr>
        <w:t>.</w:t>
      </w:r>
    </w:p>
    <w:p w:rsidR="00D12D66" w:rsidRDefault="00D12D66">
      <w:pPr>
        <w:rPr>
          <w:lang w:val="fr-LU"/>
        </w:rPr>
      </w:pPr>
      <w:r>
        <w:rPr>
          <w:lang w:val="fr-LU"/>
        </w:rPr>
        <w:lastRenderedPageBreak/>
        <w:t xml:space="preserve"> </w:t>
      </w:r>
      <w:r w:rsidR="00FA5532">
        <w:rPr>
          <w:noProof/>
        </w:rPr>
        <w:drawing>
          <wp:inline distT="0" distB="0" distL="0" distR="0" wp14:anchorId="105EC592" wp14:editId="28FAD736">
            <wp:extent cx="5943600" cy="4700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A8" w:rsidRDefault="001320A8">
      <w:pPr>
        <w:rPr>
          <w:lang w:val="fr-LU"/>
        </w:rPr>
      </w:pPr>
      <w:r>
        <w:rPr>
          <w:lang w:val="fr-LU"/>
        </w:rPr>
        <w:t>Cliquer « Next »</w:t>
      </w:r>
    </w:p>
    <w:p w:rsidR="001320A8" w:rsidRDefault="001320A8">
      <w:pPr>
        <w:rPr>
          <w:lang w:val="fr-LU"/>
        </w:rPr>
      </w:pPr>
      <w:r>
        <w:rPr>
          <w:lang w:val="fr-LU"/>
        </w:rPr>
        <w:br w:type="page"/>
      </w:r>
    </w:p>
    <w:p w:rsidR="00790A30" w:rsidRDefault="001E5264" w:rsidP="00790A30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5FBBFBA" wp14:editId="1F4130E9">
            <wp:extent cx="5943600" cy="471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30" w:rsidRPr="00790A30" w:rsidRDefault="00790A30" w:rsidP="00790A30">
      <w:proofErr w:type="spellStart"/>
      <w:r w:rsidRPr="00790A30">
        <w:t>Sélectionner</w:t>
      </w:r>
      <w:proofErr w:type="spellEnd"/>
      <w:r w:rsidRPr="00790A30">
        <w:t xml:space="preserve"> « Advanced configuration »</w:t>
      </w:r>
    </w:p>
    <w:p w:rsidR="00790A30" w:rsidRPr="00790A30" w:rsidRDefault="00790A30" w:rsidP="00790A30">
      <w:r w:rsidRPr="00790A30">
        <w:t>Cliquer « Next »</w:t>
      </w:r>
    </w:p>
    <w:p w:rsidR="00790A30" w:rsidRDefault="00790A30" w:rsidP="00790A30">
      <w:pPr>
        <w:rPr>
          <w:lang w:val="fr-LU"/>
        </w:rPr>
      </w:pPr>
    </w:p>
    <w:p w:rsidR="001320A8" w:rsidRDefault="00790A30" w:rsidP="00790A30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0DB804A" wp14:editId="00454021">
            <wp:extent cx="5943600" cy="4685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30" w:rsidRPr="002730BD" w:rsidRDefault="00790A30" w:rsidP="00790A30">
      <w:proofErr w:type="spellStart"/>
      <w:r w:rsidRPr="002730BD">
        <w:t>Sélectionner</w:t>
      </w:r>
      <w:proofErr w:type="spellEnd"/>
      <w:r w:rsidRPr="002730BD">
        <w:t xml:space="preserve"> « Custom Database »</w:t>
      </w:r>
    </w:p>
    <w:p w:rsidR="00790A30" w:rsidRPr="002730BD" w:rsidRDefault="00790A30" w:rsidP="00790A30">
      <w:r w:rsidRPr="002730BD">
        <w:t>Cliquer « Next »</w:t>
      </w:r>
    </w:p>
    <w:p w:rsidR="00790A30" w:rsidRPr="001B37A4" w:rsidRDefault="00790A30" w:rsidP="00790A30"/>
    <w:p w:rsidR="001320A8" w:rsidRPr="001B37A4" w:rsidRDefault="001320A8"/>
    <w:p w:rsidR="001320A8" w:rsidRPr="001B37A4" w:rsidRDefault="001320A8">
      <w:r w:rsidRPr="001B37A4">
        <w:br w:type="page"/>
      </w:r>
    </w:p>
    <w:p w:rsidR="001320A8" w:rsidRPr="001B37A4" w:rsidRDefault="001320A8"/>
    <w:p w:rsidR="009D49F4" w:rsidRPr="002730BD" w:rsidRDefault="009D49F4">
      <w:r w:rsidRPr="002730BD">
        <w:br w:type="page"/>
      </w:r>
    </w:p>
    <w:p w:rsidR="009D49F4" w:rsidRDefault="00F14F74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67020F0" wp14:editId="097E6507">
            <wp:extent cx="5943600" cy="4700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F4" w:rsidRDefault="0053104E">
      <w:pPr>
        <w:rPr>
          <w:lang w:val="fr-LU"/>
        </w:rPr>
      </w:pPr>
      <w:r>
        <w:rPr>
          <w:lang w:val="fr-LU"/>
        </w:rPr>
        <w:t>Encode</w:t>
      </w:r>
      <w:r w:rsidR="002730BD">
        <w:rPr>
          <w:lang w:val="fr-LU"/>
        </w:rPr>
        <w:t>r</w:t>
      </w:r>
      <w:r>
        <w:rPr>
          <w:lang w:val="fr-LU"/>
        </w:rPr>
        <w:t xml:space="preserve"> le nom de l’instance </w:t>
      </w:r>
      <w:r w:rsidR="002730BD">
        <w:rPr>
          <w:lang w:val="fr-LU"/>
        </w:rPr>
        <w:t>SID</w:t>
      </w:r>
    </w:p>
    <w:p w:rsidR="0053104E" w:rsidRDefault="0053104E">
      <w:pPr>
        <w:rPr>
          <w:lang w:val="fr-LU"/>
        </w:rPr>
      </w:pPr>
      <w:r>
        <w:rPr>
          <w:lang w:val="fr-LU"/>
        </w:rPr>
        <w:t>Cliquer « Next »</w:t>
      </w:r>
    </w:p>
    <w:p w:rsidR="0053104E" w:rsidRDefault="0053104E">
      <w:pPr>
        <w:rPr>
          <w:lang w:val="fr-LU"/>
        </w:rPr>
      </w:pPr>
    </w:p>
    <w:p w:rsidR="0053104E" w:rsidRDefault="0053104E">
      <w:pPr>
        <w:rPr>
          <w:lang w:val="fr-LU"/>
        </w:rPr>
      </w:pPr>
      <w:r>
        <w:rPr>
          <w:lang w:val="fr-LU"/>
        </w:rPr>
        <w:br w:type="page"/>
      </w:r>
    </w:p>
    <w:p w:rsidR="009D49F4" w:rsidRDefault="00002810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D11F9FE" wp14:editId="4DB88EAD">
            <wp:extent cx="5943600" cy="4723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F" w:rsidRDefault="0075356F">
      <w:pPr>
        <w:rPr>
          <w:lang w:val="fr-LU"/>
        </w:rPr>
      </w:pPr>
      <w:r>
        <w:rPr>
          <w:lang w:val="fr-LU"/>
        </w:rPr>
        <w:t>Encoder le paramètre « 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files location »</w:t>
      </w:r>
    </w:p>
    <w:p w:rsidR="0053104E" w:rsidRDefault="0053104E">
      <w:pPr>
        <w:rPr>
          <w:lang w:val="fr-LU"/>
        </w:rPr>
      </w:pPr>
      <w:r>
        <w:rPr>
          <w:lang w:val="fr-LU"/>
        </w:rPr>
        <w:t>Cliquer « Next »</w:t>
      </w:r>
    </w:p>
    <w:p w:rsidR="0075356F" w:rsidRDefault="0075356F">
      <w:pPr>
        <w:rPr>
          <w:lang w:val="fr-LU"/>
        </w:rPr>
      </w:pPr>
    </w:p>
    <w:p w:rsidR="0053104E" w:rsidRDefault="0053104E" w:rsidP="0075356F">
      <w:pPr>
        <w:tabs>
          <w:tab w:val="left" w:pos="1318"/>
        </w:tabs>
        <w:rPr>
          <w:lang w:val="fr-LU"/>
        </w:rPr>
      </w:pPr>
    </w:p>
    <w:p w:rsidR="0075356F" w:rsidRDefault="0075356F" w:rsidP="0075356F">
      <w:pPr>
        <w:tabs>
          <w:tab w:val="left" w:pos="1318"/>
        </w:tabs>
        <w:rPr>
          <w:lang w:val="fr-LU"/>
        </w:rPr>
      </w:pPr>
    </w:p>
    <w:p w:rsidR="00D85DF1" w:rsidRDefault="00D85DF1">
      <w:pPr>
        <w:rPr>
          <w:lang w:val="fr-LU"/>
        </w:rPr>
      </w:pPr>
    </w:p>
    <w:p w:rsidR="00D85DF1" w:rsidRDefault="00D85DF1">
      <w:pPr>
        <w:rPr>
          <w:lang w:val="fr-LU"/>
        </w:rPr>
      </w:pPr>
    </w:p>
    <w:p w:rsidR="00D85DF1" w:rsidRDefault="00D85DF1">
      <w:pPr>
        <w:rPr>
          <w:lang w:val="fr-LU"/>
        </w:rPr>
      </w:pPr>
    </w:p>
    <w:p w:rsidR="00D85DF1" w:rsidRDefault="00D85DF1">
      <w:pPr>
        <w:rPr>
          <w:lang w:val="fr-LU"/>
        </w:rPr>
      </w:pPr>
    </w:p>
    <w:p w:rsidR="00D85DF1" w:rsidRDefault="00D85DF1">
      <w:pPr>
        <w:rPr>
          <w:lang w:val="fr-LU"/>
        </w:rPr>
      </w:pPr>
    </w:p>
    <w:p w:rsidR="00F0473D" w:rsidRPr="00D85DF1" w:rsidRDefault="00002810">
      <w:r>
        <w:rPr>
          <w:noProof/>
        </w:rPr>
        <w:lastRenderedPageBreak/>
        <w:drawing>
          <wp:inline distT="0" distB="0" distL="0" distR="0" wp14:anchorId="3B1C7CD2" wp14:editId="4B02C3D8">
            <wp:extent cx="5943600" cy="4718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D" w:rsidRDefault="0075356F">
      <w:r>
        <w:t xml:space="preserve">Encoder le </w:t>
      </w:r>
      <w:proofErr w:type="spellStart"/>
      <w:r>
        <w:t>paramètre</w:t>
      </w:r>
      <w:proofErr w:type="spellEnd"/>
      <w:r>
        <w:t xml:space="preserve"> “Fast Recovery Area”</w:t>
      </w:r>
    </w:p>
    <w:p w:rsidR="0075356F" w:rsidRDefault="0075356F">
      <w:r>
        <w:t xml:space="preserve">Encoder le </w:t>
      </w:r>
      <w:proofErr w:type="spellStart"/>
      <w:r>
        <w:t>paramètre</w:t>
      </w:r>
      <w:proofErr w:type="spellEnd"/>
      <w:r>
        <w:t xml:space="preserve"> “Fast Recovery Area size”</w:t>
      </w:r>
    </w:p>
    <w:p w:rsidR="0075356F" w:rsidRPr="0075356F" w:rsidRDefault="0075356F">
      <w:pPr>
        <w:rPr>
          <w:lang w:val="fr-LU"/>
        </w:rPr>
      </w:pPr>
      <w:r>
        <w:rPr>
          <w:lang w:val="fr-LU"/>
        </w:rPr>
        <w:t>C</w:t>
      </w:r>
      <w:r w:rsidRPr="0075356F">
        <w:rPr>
          <w:lang w:val="fr-LU"/>
        </w:rPr>
        <w:t xml:space="preserve">ochez la cache “Enable </w:t>
      </w:r>
      <w:proofErr w:type="spellStart"/>
      <w:r w:rsidRPr="0075356F">
        <w:rPr>
          <w:lang w:val="fr-LU"/>
        </w:rPr>
        <w:t>Archiving</w:t>
      </w:r>
      <w:proofErr w:type="spellEnd"/>
      <w:r w:rsidRPr="0075356F">
        <w:rPr>
          <w:lang w:val="fr-LU"/>
        </w:rPr>
        <w:t>”</w:t>
      </w:r>
    </w:p>
    <w:p w:rsidR="0075356F" w:rsidRDefault="0075356F">
      <w:pPr>
        <w:rPr>
          <w:lang w:val="fr-LU"/>
        </w:rPr>
      </w:pPr>
      <w:r>
        <w:rPr>
          <w:lang w:val="fr-LU"/>
        </w:rPr>
        <w:t xml:space="preserve">Cliquer « Edit archive mode </w:t>
      </w:r>
      <w:proofErr w:type="spellStart"/>
      <w:r>
        <w:rPr>
          <w:lang w:val="fr-LU"/>
        </w:rPr>
        <w:t>parameters</w:t>
      </w:r>
      <w:proofErr w:type="spellEnd"/>
      <w:r>
        <w:rPr>
          <w:lang w:val="fr-LU"/>
        </w:rPr>
        <w:t> »</w:t>
      </w:r>
    </w:p>
    <w:p w:rsidR="0075356F" w:rsidRDefault="0075356F">
      <w:pPr>
        <w:rPr>
          <w:lang w:val="fr-LU"/>
        </w:rPr>
      </w:pPr>
    </w:p>
    <w:p w:rsidR="00523BF5" w:rsidRDefault="00523BF5">
      <w:pPr>
        <w:rPr>
          <w:lang w:val="fr-LU"/>
        </w:rPr>
      </w:pPr>
      <w:r>
        <w:rPr>
          <w:lang w:val="fr-LU"/>
        </w:rPr>
        <w:br w:type="page"/>
      </w:r>
    </w:p>
    <w:p w:rsidR="0075356F" w:rsidRDefault="00002810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4BB8334" wp14:editId="704E4786">
            <wp:extent cx="478155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F5" w:rsidRDefault="00523BF5">
      <w:pPr>
        <w:rPr>
          <w:lang w:val="fr-LU"/>
        </w:rPr>
      </w:pPr>
      <w:r>
        <w:rPr>
          <w:lang w:val="fr-LU"/>
        </w:rPr>
        <w:t xml:space="preserve">Encoder le répertoire où seront stockés les </w:t>
      </w:r>
      <w:r w:rsidR="003B68A9">
        <w:rPr>
          <w:lang w:val="fr-LU"/>
        </w:rPr>
        <w:t>fichier</w:t>
      </w:r>
      <w:r>
        <w:rPr>
          <w:lang w:val="fr-LU"/>
        </w:rPr>
        <w:t xml:space="preserve">s </w:t>
      </w:r>
      <w:proofErr w:type="spellStart"/>
      <w:r>
        <w:rPr>
          <w:lang w:val="fr-LU"/>
        </w:rPr>
        <w:t>archivelog</w:t>
      </w:r>
      <w:proofErr w:type="spellEnd"/>
      <w:r>
        <w:rPr>
          <w:lang w:val="fr-LU"/>
        </w:rPr>
        <w:t>.</w:t>
      </w:r>
    </w:p>
    <w:p w:rsidR="00523BF5" w:rsidRDefault="00906C62">
      <w:pPr>
        <w:rPr>
          <w:lang w:val="fr-LU"/>
        </w:rPr>
      </w:pPr>
      <w:r>
        <w:rPr>
          <w:lang w:val="fr-LU"/>
        </w:rPr>
        <w:t>Cliquer « OK</w:t>
      </w:r>
      <w:r w:rsidR="00523BF5">
        <w:rPr>
          <w:lang w:val="fr-LU"/>
        </w:rPr>
        <w:t> »</w:t>
      </w:r>
    </w:p>
    <w:p w:rsidR="00626928" w:rsidRDefault="00626928">
      <w:pPr>
        <w:rPr>
          <w:lang w:val="fr-LU"/>
        </w:rPr>
      </w:pPr>
    </w:p>
    <w:p w:rsidR="00626928" w:rsidRDefault="00626928">
      <w:pPr>
        <w:rPr>
          <w:lang w:val="fr-LU"/>
        </w:rPr>
      </w:pPr>
      <w:r>
        <w:rPr>
          <w:lang w:val="fr-LU"/>
        </w:rPr>
        <w:br w:type="page"/>
      </w:r>
    </w:p>
    <w:p w:rsidR="00626928" w:rsidRDefault="003C1C3E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92B3ADE" wp14:editId="298C5554">
            <wp:extent cx="5943600" cy="4689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D6" w:rsidRPr="00523BF5" w:rsidRDefault="00E742D6" w:rsidP="00E742D6">
      <w:pPr>
        <w:rPr>
          <w:lang w:val="fr-LU"/>
        </w:rPr>
      </w:pPr>
      <w:r>
        <w:rPr>
          <w:lang w:val="fr-LU"/>
        </w:rPr>
        <w:t>Cocher</w:t>
      </w:r>
      <w:r w:rsidRPr="00523BF5">
        <w:rPr>
          <w:lang w:val="fr-LU"/>
        </w:rPr>
        <w:t xml:space="preserve"> « </w:t>
      </w:r>
      <w:proofErr w:type="spellStart"/>
      <w:r w:rsidRPr="00523BF5">
        <w:rPr>
          <w:lang w:val="fr-LU"/>
        </w:rPr>
        <w:t>create</w:t>
      </w:r>
      <w:proofErr w:type="spellEnd"/>
      <w:r w:rsidRPr="00523BF5">
        <w:rPr>
          <w:lang w:val="fr-LU"/>
        </w:rPr>
        <w:t xml:space="preserve"> a new </w:t>
      </w:r>
      <w:proofErr w:type="spellStart"/>
      <w:r w:rsidRPr="00523BF5">
        <w:rPr>
          <w:lang w:val="fr-LU"/>
        </w:rPr>
        <w:t>listener</w:t>
      </w:r>
      <w:proofErr w:type="spellEnd"/>
      <w:r w:rsidRPr="00523BF5">
        <w:rPr>
          <w:lang w:val="fr-LU"/>
        </w:rPr>
        <w:t> » et encoder les deux paramètres</w:t>
      </w:r>
      <w:r>
        <w:rPr>
          <w:lang w:val="fr-LU"/>
        </w:rPr>
        <w:t xml:space="preserve"> « </w:t>
      </w:r>
      <w:proofErr w:type="spellStart"/>
      <w:r>
        <w:rPr>
          <w:lang w:val="fr-LU"/>
        </w:rPr>
        <w:t>Listener</w:t>
      </w:r>
      <w:proofErr w:type="spellEnd"/>
      <w:r>
        <w:rPr>
          <w:lang w:val="fr-LU"/>
        </w:rPr>
        <w:t xml:space="preserve"> Name » et « </w:t>
      </w:r>
      <w:proofErr w:type="spellStart"/>
      <w:r>
        <w:rPr>
          <w:lang w:val="fr-LU"/>
        </w:rPr>
        <w:t>Listener</w:t>
      </w:r>
      <w:proofErr w:type="spellEnd"/>
      <w:r>
        <w:rPr>
          <w:lang w:val="fr-LU"/>
        </w:rPr>
        <w:t xml:space="preserve"> Port » comme indiqué.</w:t>
      </w:r>
    </w:p>
    <w:p w:rsidR="00E742D6" w:rsidRDefault="00E742D6" w:rsidP="00E742D6">
      <w:pPr>
        <w:rPr>
          <w:lang w:val="fr-LU"/>
        </w:rPr>
      </w:pPr>
      <w:r>
        <w:rPr>
          <w:lang w:val="fr-LU"/>
        </w:rPr>
        <w:t>Cliquer « Next »</w:t>
      </w:r>
    </w:p>
    <w:p w:rsidR="00523BF5" w:rsidRDefault="00523BF5">
      <w:pPr>
        <w:rPr>
          <w:lang w:val="fr-LU"/>
        </w:rPr>
      </w:pPr>
      <w:r>
        <w:rPr>
          <w:lang w:val="fr-LU"/>
        </w:rPr>
        <w:br w:type="page"/>
      </w:r>
    </w:p>
    <w:p w:rsidR="00523BF5" w:rsidRDefault="00523BF5">
      <w:pPr>
        <w:rPr>
          <w:lang w:val="fr-LU"/>
        </w:rPr>
      </w:pPr>
    </w:p>
    <w:p w:rsidR="00523BF5" w:rsidRDefault="002E6ECD">
      <w:pPr>
        <w:rPr>
          <w:lang w:val="fr-LU"/>
        </w:rPr>
      </w:pPr>
      <w:r>
        <w:rPr>
          <w:noProof/>
        </w:rPr>
        <w:drawing>
          <wp:inline distT="0" distB="0" distL="0" distR="0" wp14:anchorId="1977E785" wp14:editId="5CB0B29E">
            <wp:extent cx="5943600" cy="47047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1C" w:rsidRDefault="00157E10">
      <w:pPr>
        <w:rPr>
          <w:lang w:val="fr-LU"/>
        </w:rPr>
      </w:pPr>
      <w:r>
        <w:rPr>
          <w:lang w:val="fr-LU"/>
        </w:rPr>
        <w:t>Sélectionner les composants comme indiqué.</w:t>
      </w:r>
    </w:p>
    <w:p w:rsidR="00016D90" w:rsidRPr="00523BF5" w:rsidRDefault="00016D90">
      <w:pPr>
        <w:rPr>
          <w:lang w:val="fr-LU"/>
        </w:rPr>
      </w:pPr>
      <w:r>
        <w:rPr>
          <w:lang w:val="fr-LU"/>
        </w:rPr>
        <w:t>Cliquer « Next »</w:t>
      </w:r>
    </w:p>
    <w:p w:rsidR="00523BF5" w:rsidRPr="00523BF5" w:rsidRDefault="00523BF5">
      <w:pPr>
        <w:rPr>
          <w:lang w:val="fr-LU"/>
        </w:rPr>
      </w:pPr>
    </w:p>
    <w:p w:rsidR="00523BF5" w:rsidRPr="00523BF5" w:rsidRDefault="00523BF5">
      <w:pPr>
        <w:rPr>
          <w:lang w:val="fr-LU"/>
        </w:rPr>
      </w:pPr>
      <w:r w:rsidRPr="00523BF5">
        <w:rPr>
          <w:lang w:val="fr-LU"/>
        </w:rPr>
        <w:br w:type="page"/>
      </w:r>
    </w:p>
    <w:p w:rsidR="00523BF5" w:rsidRDefault="002F3014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818B3EF" wp14:editId="4E1964C6">
            <wp:extent cx="5943600" cy="4711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91" w:rsidRDefault="00D24591">
      <w:pPr>
        <w:rPr>
          <w:lang w:val="fr-LU"/>
        </w:rPr>
      </w:pPr>
      <w:r>
        <w:rPr>
          <w:lang w:val="fr-LU"/>
        </w:rPr>
        <w:t>Vérifier que l’option « Configure Oracle Label Security » est bien sélectionnée.</w:t>
      </w:r>
    </w:p>
    <w:p w:rsidR="00D24591" w:rsidRDefault="00D24591">
      <w:pPr>
        <w:rPr>
          <w:lang w:val="fr-LU"/>
        </w:rPr>
      </w:pPr>
      <w:r>
        <w:rPr>
          <w:lang w:val="fr-LU"/>
        </w:rPr>
        <w:t xml:space="preserve">Cocher les options « Configure Oracle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Vault » et « </w:t>
      </w:r>
      <w:proofErr w:type="spellStart"/>
      <w:r>
        <w:rPr>
          <w:lang w:val="fr-LU"/>
        </w:rPr>
        <w:t>Create</w:t>
      </w:r>
      <w:proofErr w:type="spellEnd"/>
      <w:r>
        <w:rPr>
          <w:lang w:val="fr-LU"/>
        </w:rPr>
        <w:t xml:space="preserve"> a </w:t>
      </w:r>
      <w:proofErr w:type="spellStart"/>
      <w:r>
        <w:rPr>
          <w:lang w:val="fr-LU"/>
        </w:rPr>
        <w:t>separate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account</w:t>
      </w:r>
      <w:proofErr w:type="spellEnd"/>
      <w:r>
        <w:rPr>
          <w:lang w:val="fr-LU"/>
        </w:rPr>
        <w:t xml:space="preserve"> manager » </w:t>
      </w:r>
    </w:p>
    <w:p w:rsidR="00D24591" w:rsidRDefault="00D24591">
      <w:pPr>
        <w:rPr>
          <w:lang w:val="fr-LU"/>
        </w:rPr>
      </w:pPr>
      <w:r>
        <w:rPr>
          <w:lang w:val="fr-LU"/>
        </w:rPr>
        <w:t>Puis complét</w:t>
      </w:r>
      <w:r w:rsidR="004D7B5B">
        <w:rPr>
          <w:lang w:val="fr-LU"/>
        </w:rPr>
        <w:t xml:space="preserve">er les comptes et mots de passe : </w:t>
      </w:r>
      <w:r w:rsidR="00BA2EDE">
        <w:rPr>
          <w:lang w:val="fr-LU"/>
        </w:rPr>
        <w:t>SD</w:t>
      </w:r>
      <w:r w:rsidR="002F3014">
        <w:rPr>
          <w:lang w:val="fr-LU"/>
        </w:rPr>
        <w:t>vault</w:t>
      </w:r>
      <w:r w:rsidR="004A114A">
        <w:rPr>
          <w:lang w:val="fr-LU"/>
        </w:rPr>
        <w:t>01</w:t>
      </w:r>
      <w:r w:rsidR="00BA2EDE">
        <w:rPr>
          <w:lang w:val="fr-LU"/>
        </w:rPr>
        <w:t xml:space="preserve"> et S</w:t>
      </w:r>
      <w:r w:rsidR="002F3014">
        <w:rPr>
          <w:lang w:val="fr-LU"/>
        </w:rPr>
        <w:t>Duser</w:t>
      </w:r>
      <w:r w:rsidR="004A114A">
        <w:rPr>
          <w:lang w:val="fr-LU"/>
        </w:rPr>
        <w:t>01</w:t>
      </w:r>
    </w:p>
    <w:p w:rsidR="00E737DE" w:rsidRDefault="004D7B5B">
      <w:pPr>
        <w:rPr>
          <w:lang w:val="fr-LU"/>
        </w:rPr>
      </w:pPr>
      <w:r>
        <w:rPr>
          <w:lang w:val="fr-LU"/>
        </w:rPr>
        <w:t>Cliquer « Next »</w:t>
      </w:r>
    </w:p>
    <w:p w:rsidR="00E737DE" w:rsidRDefault="00E737DE">
      <w:pPr>
        <w:rPr>
          <w:lang w:val="fr-LU"/>
        </w:rPr>
      </w:pPr>
      <w:r>
        <w:rPr>
          <w:lang w:val="fr-LU"/>
        </w:rPr>
        <w:br w:type="page"/>
      </w:r>
    </w:p>
    <w:p w:rsidR="00185175" w:rsidRDefault="00185175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DDE9002" wp14:editId="36320F22">
            <wp:extent cx="4867275" cy="19431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75" w:rsidRDefault="00185175">
      <w:pPr>
        <w:rPr>
          <w:lang w:val="fr-LU"/>
        </w:rPr>
      </w:pPr>
      <w:r>
        <w:rPr>
          <w:lang w:val="fr-LU"/>
        </w:rPr>
        <w:t>Cliquer « Yes »</w:t>
      </w:r>
    </w:p>
    <w:p w:rsidR="00185175" w:rsidRDefault="00185175">
      <w:pPr>
        <w:rPr>
          <w:lang w:val="fr-LU"/>
        </w:rPr>
      </w:pPr>
      <w:r>
        <w:rPr>
          <w:lang w:val="fr-LU"/>
        </w:rPr>
        <w:br w:type="page"/>
      </w:r>
    </w:p>
    <w:p w:rsidR="00185175" w:rsidRDefault="00185175">
      <w:pPr>
        <w:rPr>
          <w:lang w:val="fr-LU"/>
        </w:rPr>
      </w:pPr>
    </w:p>
    <w:p w:rsidR="00E737DE" w:rsidRPr="00523BF5" w:rsidRDefault="00E737DE">
      <w:pPr>
        <w:rPr>
          <w:lang w:val="fr-LU"/>
        </w:rPr>
      </w:pPr>
    </w:p>
    <w:p w:rsidR="00D11B49" w:rsidRDefault="00780B9F">
      <w:pPr>
        <w:rPr>
          <w:lang w:val="fr-LU"/>
        </w:rPr>
      </w:pPr>
      <w:r>
        <w:rPr>
          <w:noProof/>
        </w:rPr>
        <w:drawing>
          <wp:inline distT="0" distB="0" distL="0" distR="0" wp14:anchorId="7807F133" wp14:editId="4E35A38F">
            <wp:extent cx="5943600" cy="470471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49" w:rsidRPr="004D7B5B" w:rsidRDefault="004D7B5B">
      <w:proofErr w:type="spellStart"/>
      <w:r w:rsidRPr="004D7B5B">
        <w:t>Sélectionner</w:t>
      </w:r>
      <w:proofErr w:type="spellEnd"/>
      <w:r w:rsidRPr="004D7B5B">
        <w:t xml:space="preserve"> « Use Automatic Shared Memory Management »</w:t>
      </w:r>
    </w:p>
    <w:p w:rsidR="004D7B5B" w:rsidRPr="004D7B5B" w:rsidRDefault="004D7B5B">
      <w:pPr>
        <w:rPr>
          <w:lang w:val="fr-LU"/>
        </w:rPr>
      </w:pPr>
      <w:r w:rsidRPr="004D7B5B">
        <w:rPr>
          <w:lang w:val="fr-LU"/>
        </w:rPr>
        <w:t>Et indiquer les SGA et PGA size.</w:t>
      </w:r>
    </w:p>
    <w:p w:rsidR="004D7B5B" w:rsidRDefault="004D7B5B">
      <w:pPr>
        <w:rPr>
          <w:lang w:val="fr-LU"/>
        </w:rPr>
      </w:pPr>
      <w:r>
        <w:rPr>
          <w:lang w:val="fr-LU"/>
        </w:rPr>
        <w:t xml:space="preserve">Cliquer </w:t>
      </w:r>
      <w:r w:rsidR="00C30DBC">
        <w:rPr>
          <w:lang w:val="fr-LU"/>
        </w:rPr>
        <w:t>sur l’onglet « </w:t>
      </w:r>
      <w:proofErr w:type="spellStart"/>
      <w:r w:rsidR="00C30DBC">
        <w:rPr>
          <w:lang w:val="fr-LU"/>
        </w:rPr>
        <w:t>Character</w:t>
      </w:r>
      <w:proofErr w:type="spellEnd"/>
      <w:r w:rsidR="00C30DBC">
        <w:rPr>
          <w:lang w:val="fr-LU"/>
        </w:rPr>
        <w:t xml:space="preserve"> sets »</w:t>
      </w:r>
    </w:p>
    <w:p w:rsidR="004D7B5B" w:rsidRPr="004D7B5B" w:rsidRDefault="004D7B5B">
      <w:pPr>
        <w:rPr>
          <w:lang w:val="fr-LU"/>
        </w:rPr>
      </w:pPr>
    </w:p>
    <w:p w:rsidR="00D11B49" w:rsidRPr="004D7B5B" w:rsidRDefault="00D11B49">
      <w:pPr>
        <w:rPr>
          <w:lang w:val="fr-LU"/>
        </w:rPr>
      </w:pPr>
      <w:r w:rsidRPr="004D7B5B">
        <w:rPr>
          <w:lang w:val="fr-LU"/>
        </w:rPr>
        <w:br w:type="page"/>
      </w:r>
    </w:p>
    <w:p w:rsidR="00BB56C7" w:rsidRDefault="004916B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E51A152" wp14:editId="629636FA">
            <wp:extent cx="5943600" cy="470471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ED" w:rsidRDefault="00802F81">
      <w:pPr>
        <w:rPr>
          <w:lang w:val="fr-LU"/>
        </w:rPr>
      </w:pPr>
      <w:r>
        <w:rPr>
          <w:lang w:val="fr-LU"/>
        </w:rPr>
        <w:t>Vérifier les paramètres par défaut. Ils doivent être comme indiqués ci-dessus</w:t>
      </w:r>
    </w:p>
    <w:p w:rsidR="00A16E4A" w:rsidRDefault="00010DED">
      <w:pPr>
        <w:rPr>
          <w:lang w:val="fr-LU"/>
        </w:rPr>
      </w:pPr>
      <w:r>
        <w:rPr>
          <w:lang w:val="fr-LU"/>
        </w:rPr>
        <w:t xml:space="preserve">Cliquer </w:t>
      </w:r>
      <w:r w:rsidR="00A16E4A">
        <w:rPr>
          <w:lang w:val="fr-LU"/>
        </w:rPr>
        <w:t xml:space="preserve">sur l’onglet « Connection </w:t>
      </w:r>
      <w:proofErr w:type="gramStart"/>
      <w:r w:rsidR="00A16E4A">
        <w:rPr>
          <w:lang w:val="fr-LU"/>
        </w:rPr>
        <w:t>mode </w:t>
      </w:r>
      <w:r>
        <w:rPr>
          <w:lang w:val="fr-LU"/>
        </w:rPr>
        <w:t> »</w:t>
      </w:r>
      <w:proofErr w:type="gramEnd"/>
      <w:r w:rsidR="00A16E4A">
        <w:rPr>
          <w:lang w:val="fr-LU"/>
        </w:rPr>
        <w:t>.</w:t>
      </w:r>
    </w:p>
    <w:p w:rsidR="0008268E" w:rsidRDefault="0008268E">
      <w:pPr>
        <w:rPr>
          <w:lang w:val="fr-LU"/>
        </w:rPr>
      </w:pPr>
    </w:p>
    <w:p w:rsidR="00BB56C7" w:rsidRDefault="00BB56C7">
      <w:pPr>
        <w:rPr>
          <w:lang w:val="fr-LU"/>
        </w:rPr>
      </w:pPr>
      <w:r>
        <w:rPr>
          <w:lang w:val="fr-LU"/>
        </w:rPr>
        <w:br w:type="page"/>
      </w:r>
    </w:p>
    <w:p w:rsidR="00BB56C7" w:rsidRDefault="005622CE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82C35DA" wp14:editId="0FA234E6">
            <wp:extent cx="5943600" cy="470471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C7" w:rsidRDefault="00A16E4A">
      <w:pPr>
        <w:rPr>
          <w:lang w:val="fr-LU"/>
        </w:rPr>
      </w:pPr>
      <w:r>
        <w:rPr>
          <w:lang w:val="fr-LU"/>
        </w:rPr>
        <w:t>Sélectionner « </w:t>
      </w:r>
      <w:proofErr w:type="spellStart"/>
      <w:r>
        <w:rPr>
          <w:lang w:val="fr-LU"/>
        </w:rPr>
        <w:t>Dedicated</w:t>
      </w:r>
      <w:proofErr w:type="spellEnd"/>
      <w:r>
        <w:rPr>
          <w:lang w:val="fr-LU"/>
        </w:rPr>
        <w:t xml:space="preserve"> server mode »</w:t>
      </w:r>
    </w:p>
    <w:p w:rsidR="0075356F" w:rsidRDefault="00A16E4A">
      <w:pPr>
        <w:rPr>
          <w:lang w:val="fr-LU"/>
        </w:rPr>
      </w:pPr>
      <w:r>
        <w:rPr>
          <w:lang w:val="fr-LU"/>
        </w:rPr>
        <w:t>Cl</w:t>
      </w:r>
      <w:r w:rsidR="0075356F" w:rsidRPr="0075356F">
        <w:rPr>
          <w:lang w:val="fr-LU"/>
        </w:rPr>
        <w:t>iquer “Next”</w:t>
      </w:r>
    </w:p>
    <w:p w:rsidR="00231BFA" w:rsidRPr="0075356F" w:rsidRDefault="00231BFA">
      <w:pPr>
        <w:rPr>
          <w:lang w:val="fr-LU"/>
        </w:rPr>
      </w:pPr>
    </w:p>
    <w:p w:rsidR="0075356F" w:rsidRPr="0075356F" w:rsidRDefault="0075356F">
      <w:pPr>
        <w:rPr>
          <w:lang w:val="fr-LU"/>
        </w:rPr>
      </w:pPr>
      <w:r w:rsidRPr="0075356F">
        <w:rPr>
          <w:lang w:val="fr-LU"/>
        </w:rPr>
        <w:br w:type="page"/>
      </w:r>
    </w:p>
    <w:p w:rsidR="0075356F" w:rsidRDefault="002025F9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78C3D57" wp14:editId="16ED1AA3">
            <wp:extent cx="5943600" cy="4698365"/>
            <wp:effectExtent l="0" t="0" r="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C7" w:rsidRPr="002025F9" w:rsidRDefault="002025F9">
      <w:pPr>
        <w:rPr>
          <w:lang w:val="fr-LU"/>
        </w:rPr>
      </w:pPr>
      <w:proofErr w:type="spellStart"/>
      <w:r w:rsidRPr="002025F9">
        <w:rPr>
          <w:lang w:val="fr-LU"/>
        </w:rPr>
        <w:t>Dé-s</w:t>
      </w:r>
      <w:r w:rsidR="00550797" w:rsidRPr="002025F9">
        <w:rPr>
          <w:lang w:val="fr-LU"/>
        </w:rPr>
        <w:t>électionner</w:t>
      </w:r>
      <w:proofErr w:type="spellEnd"/>
      <w:r w:rsidR="00550797" w:rsidRPr="002025F9">
        <w:rPr>
          <w:lang w:val="fr-LU"/>
        </w:rPr>
        <w:t xml:space="preserve"> « Configure Enterprise Manager EM </w:t>
      </w:r>
      <w:proofErr w:type="spellStart"/>
      <w:r w:rsidR="00550797" w:rsidRPr="002025F9">
        <w:rPr>
          <w:lang w:val="fr-LU"/>
        </w:rPr>
        <w:t>database</w:t>
      </w:r>
      <w:proofErr w:type="spellEnd"/>
      <w:r w:rsidR="00550797" w:rsidRPr="002025F9">
        <w:rPr>
          <w:lang w:val="fr-LU"/>
        </w:rPr>
        <w:t xml:space="preserve"> express »</w:t>
      </w:r>
    </w:p>
    <w:p w:rsidR="00550797" w:rsidRPr="00231BFA" w:rsidRDefault="00550797">
      <w:r w:rsidRPr="00231BFA">
        <w:t>Cliquer « Next »</w:t>
      </w:r>
    </w:p>
    <w:p w:rsidR="00BB56C7" w:rsidRDefault="00BB56C7">
      <w:pPr>
        <w:rPr>
          <w:lang w:val="fr-LU"/>
        </w:rPr>
      </w:pPr>
      <w:r>
        <w:rPr>
          <w:lang w:val="fr-LU"/>
        </w:rPr>
        <w:br w:type="page"/>
      </w:r>
    </w:p>
    <w:p w:rsidR="00BB56C7" w:rsidRDefault="0030505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624259E" wp14:editId="307C20A6">
            <wp:extent cx="5943600" cy="4664710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845D3C">
      <w:proofErr w:type="spellStart"/>
      <w:r w:rsidRPr="007A2912">
        <w:t>Sélectionner</w:t>
      </w:r>
      <w:proofErr w:type="spellEnd"/>
      <w:r w:rsidRPr="007A2912">
        <w:t xml:space="preserve"> « Use the same administrative password for all accounts »</w:t>
      </w:r>
    </w:p>
    <w:p w:rsidR="00845D3C" w:rsidRDefault="00845D3C" w:rsidP="00845D3C">
      <w:pPr>
        <w:rPr>
          <w:lang w:val="fr-LU"/>
        </w:rPr>
      </w:pPr>
      <w:r>
        <w:rPr>
          <w:lang w:val="fr-LU"/>
        </w:rPr>
        <w:t xml:space="preserve">Encoder le mot de passe </w:t>
      </w:r>
      <w:r w:rsidR="007A2912">
        <w:rPr>
          <w:lang w:val="fr-LU"/>
        </w:rPr>
        <w:t>(</w:t>
      </w:r>
      <w:r>
        <w:rPr>
          <w:lang w:val="fr-LU"/>
        </w:rPr>
        <w:t>des comptes Oracle SYS et SYSTEM</w:t>
      </w:r>
      <w:r w:rsidR="007A2912">
        <w:rPr>
          <w:lang w:val="fr-LU"/>
        </w:rPr>
        <w:t>)</w:t>
      </w:r>
      <w:r>
        <w:rPr>
          <w:lang w:val="fr-LU"/>
        </w:rPr>
        <w:t>.</w:t>
      </w:r>
    </w:p>
    <w:p w:rsidR="00845D3C" w:rsidRDefault="00845D3C" w:rsidP="00845D3C">
      <w:pPr>
        <w:rPr>
          <w:lang w:val="fr-LU"/>
        </w:rPr>
      </w:pPr>
      <w:r>
        <w:rPr>
          <w:lang w:val="fr-LU"/>
        </w:rPr>
        <w:t>Cliquer « Next »</w:t>
      </w:r>
    </w:p>
    <w:p w:rsidR="005A2DCC" w:rsidRDefault="005A2DCC">
      <w:pPr>
        <w:rPr>
          <w:lang w:val="fr-LU"/>
        </w:rPr>
      </w:pPr>
      <w:r>
        <w:rPr>
          <w:lang w:val="fr-LU"/>
        </w:rPr>
        <w:br w:type="page"/>
      </w:r>
    </w:p>
    <w:p w:rsidR="00BB56C7" w:rsidRDefault="000B63EB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AA2DD25" wp14:editId="06BB6719">
            <wp:extent cx="5943600" cy="471043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02" w:rsidRDefault="00B21402" w:rsidP="00B21402">
      <w:pPr>
        <w:rPr>
          <w:lang w:val="fr-LU"/>
        </w:rPr>
      </w:pPr>
      <w:r>
        <w:rPr>
          <w:lang w:val="fr-LU"/>
        </w:rPr>
        <w:t>Sélectionner « </w:t>
      </w:r>
      <w:proofErr w:type="spellStart"/>
      <w:r>
        <w:rPr>
          <w:lang w:val="fr-LU"/>
        </w:rPr>
        <w:t>Create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> »</w:t>
      </w:r>
    </w:p>
    <w:p w:rsidR="00B21402" w:rsidRDefault="00B21402" w:rsidP="00B21402">
      <w:pPr>
        <w:rPr>
          <w:lang w:val="fr-LU"/>
        </w:rPr>
      </w:pPr>
      <w:r>
        <w:rPr>
          <w:lang w:val="fr-LU"/>
        </w:rPr>
        <w:t xml:space="preserve">Sélectionner « Save as a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template</w:t>
      </w:r>
      <w:proofErr w:type="spellEnd"/>
      <w:r>
        <w:rPr>
          <w:lang w:val="fr-LU"/>
        </w:rPr>
        <w:t> » et encoder les champs comme indiqué.</w:t>
      </w:r>
    </w:p>
    <w:p w:rsidR="00B21402" w:rsidRDefault="00B21402" w:rsidP="00B21402">
      <w:pPr>
        <w:rPr>
          <w:lang w:val="fr-LU"/>
        </w:rPr>
      </w:pPr>
      <w:r>
        <w:rPr>
          <w:lang w:val="fr-LU"/>
        </w:rPr>
        <w:t>Sélectionner « </w:t>
      </w:r>
      <w:proofErr w:type="spellStart"/>
      <w:r>
        <w:rPr>
          <w:lang w:val="fr-LU"/>
        </w:rPr>
        <w:t>Generate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database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creation</w:t>
      </w:r>
      <w:proofErr w:type="spellEnd"/>
      <w:r>
        <w:rPr>
          <w:lang w:val="fr-LU"/>
        </w:rPr>
        <w:t xml:space="preserve"> scripts » et encoder </w:t>
      </w:r>
      <w:proofErr w:type="gramStart"/>
      <w:r>
        <w:rPr>
          <w:lang w:val="fr-LU"/>
        </w:rPr>
        <w:t>le champs</w:t>
      </w:r>
      <w:proofErr w:type="gramEnd"/>
      <w:r>
        <w:rPr>
          <w:lang w:val="fr-LU"/>
        </w:rPr>
        <w:t xml:space="preserve"> comme indiqué.</w:t>
      </w:r>
    </w:p>
    <w:p w:rsidR="00893B66" w:rsidRDefault="00B21402">
      <w:pPr>
        <w:rPr>
          <w:lang w:val="fr-LU"/>
        </w:rPr>
      </w:pPr>
      <w:r>
        <w:rPr>
          <w:lang w:val="fr-LU"/>
        </w:rPr>
        <w:t>Sélectionner « </w:t>
      </w:r>
      <w:r w:rsidRPr="00B21402">
        <w:rPr>
          <w:noProof/>
          <w:lang w:val="fr-LU" w:eastAsia="fr-LU"/>
        </w:rPr>
        <w:t>All Initialization parameters</w:t>
      </w:r>
      <w:r>
        <w:rPr>
          <w:noProof/>
          <w:lang w:val="fr-LU" w:eastAsia="fr-LU"/>
        </w:rPr>
        <w:t>…</w:t>
      </w:r>
      <w:r w:rsidRPr="00B21402">
        <w:rPr>
          <w:noProof/>
          <w:lang w:val="fr-LU" w:eastAsia="fr-LU"/>
        </w:rPr>
        <w:t xml:space="preserve"> </w:t>
      </w:r>
      <w:r>
        <w:rPr>
          <w:lang w:val="fr-LU"/>
        </w:rPr>
        <w:t>»</w:t>
      </w: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CB2E75" w:rsidRDefault="00CB2E75" w:rsidP="00A952ED">
      <w:pPr>
        <w:rPr>
          <w:lang w:val="fr-LU"/>
        </w:rPr>
      </w:pPr>
    </w:p>
    <w:p w:rsidR="0032422C" w:rsidRDefault="00F20354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B1099ED" wp14:editId="3CD54261">
            <wp:extent cx="5943600" cy="4944745"/>
            <wp:effectExtent l="0" t="0" r="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02" w:rsidRDefault="00B21402">
      <w:pPr>
        <w:rPr>
          <w:lang w:val="fr-LU"/>
        </w:rPr>
      </w:pPr>
    </w:p>
    <w:p w:rsidR="00B21402" w:rsidRDefault="00D853F6">
      <w:pPr>
        <w:rPr>
          <w:lang w:val="fr-LU"/>
        </w:rPr>
      </w:pPr>
      <w:r>
        <w:rPr>
          <w:lang w:val="fr-LU"/>
        </w:rPr>
        <w:t>Enc</w:t>
      </w:r>
      <w:r w:rsidR="0028226A">
        <w:rPr>
          <w:lang w:val="fr-LU"/>
        </w:rPr>
        <w:t xml:space="preserve">ode le paramètre </w:t>
      </w:r>
      <w:proofErr w:type="spellStart"/>
      <w:r w:rsidR="0028226A">
        <w:rPr>
          <w:lang w:val="fr-LU"/>
        </w:rPr>
        <w:t>db_domain</w:t>
      </w:r>
      <w:proofErr w:type="spellEnd"/>
      <w:r w:rsidR="0028226A">
        <w:rPr>
          <w:lang w:val="fr-LU"/>
        </w:rPr>
        <w:t xml:space="preserve"> = </w:t>
      </w:r>
      <w:proofErr w:type="spellStart"/>
      <w:proofErr w:type="gramStart"/>
      <w:r w:rsidR="0028226A">
        <w:rPr>
          <w:lang w:val="fr-LU"/>
        </w:rPr>
        <w:t>bdlint.local</w:t>
      </w:r>
      <w:proofErr w:type="spellEnd"/>
      <w:proofErr w:type="gramEnd"/>
    </w:p>
    <w:p w:rsidR="008826CA" w:rsidRDefault="008826CA">
      <w:pPr>
        <w:rPr>
          <w:lang w:val="fr-LU"/>
        </w:rPr>
      </w:pPr>
      <w:r>
        <w:rPr>
          <w:lang w:val="fr-LU"/>
        </w:rPr>
        <w:t>Cliquer « Close »</w:t>
      </w:r>
    </w:p>
    <w:p w:rsidR="008826CA" w:rsidRDefault="008826CA">
      <w:pPr>
        <w:rPr>
          <w:lang w:val="fr-LU"/>
        </w:rPr>
      </w:pPr>
    </w:p>
    <w:p w:rsidR="00B21402" w:rsidRDefault="00B21402">
      <w:pPr>
        <w:rPr>
          <w:lang w:val="fr-LU"/>
        </w:rPr>
      </w:pPr>
    </w:p>
    <w:p w:rsidR="00893B66" w:rsidRDefault="00893B66">
      <w:pPr>
        <w:rPr>
          <w:lang w:val="fr-LU"/>
        </w:rPr>
      </w:pPr>
    </w:p>
    <w:p w:rsidR="00AD4F7A" w:rsidRDefault="00AD4F7A">
      <w:pPr>
        <w:rPr>
          <w:lang w:val="fr-LU"/>
        </w:rPr>
      </w:pPr>
      <w:r>
        <w:rPr>
          <w:lang w:val="fr-LU"/>
        </w:rPr>
        <w:br w:type="page"/>
      </w:r>
    </w:p>
    <w:p w:rsidR="00B21402" w:rsidRDefault="00B21402" w:rsidP="00B21402">
      <w:pPr>
        <w:rPr>
          <w:lang w:val="fr-LU"/>
        </w:rPr>
      </w:pPr>
      <w:r>
        <w:rPr>
          <w:lang w:val="fr-LU"/>
        </w:rPr>
        <w:lastRenderedPageBreak/>
        <w:t>Sélectionner « </w:t>
      </w:r>
      <w:proofErr w:type="spellStart"/>
      <w:r w:rsidRPr="00B21402">
        <w:rPr>
          <w:noProof/>
          <w:lang w:val="fr-LU" w:eastAsia="fr-LU"/>
        </w:rPr>
        <w:t>Customize</w:t>
      </w:r>
      <w:proofErr w:type="spellEnd"/>
      <w:r w:rsidRPr="00B21402">
        <w:rPr>
          <w:noProof/>
          <w:lang w:val="fr-LU" w:eastAsia="fr-LU"/>
        </w:rPr>
        <w:t xml:space="preserve"> Storage Location </w:t>
      </w:r>
      <w:r>
        <w:rPr>
          <w:lang w:val="fr-LU"/>
        </w:rPr>
        <w:t>»</w:t>
      </w:r>
    </w:p>
    <w:p w:rsidR="00893B66" w:rsidRDefault="00C308A8">
      <w:pPr>
        <w:rPr>
          <w:lang w:val="fr-LU"/>
        </w:rPr>
      </w:pPr>
      <w:r>
        <w:rPr>
          <w:noProof/>
        </w:rPr>
        <w:drawing>
          <wp:inline distT="0" distB="0" distL="0" distR="0" wp14:anchorId="5DF7B98F" wp14:editId="7E77F508">
            <wp:extent cx="5943600" cy="4658360"/>
            <wp:effectExtent l="0" t="0" r="0" b="889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6" w:rsidRDefault="00C57F76" w:rsidP="00C57F76">
      <w:pPr>
        <w:rPr>
          <w:lang w:val="fr-LU"/>
        </w:rPr>
      </w:pPr>
      <w:r>
        <w:rPr>
          <w:lang w:val="fr-LU"/>
        </w:rPr>
        <w:t>E</w:t>
      </w:r>
      <w:r w:rsidR="00F20354">
        <w:rPr>
          <w:lang w:val="fr-LU"/>
        </w:rPr>
        <w:t>ncoder le</w:t>
      </w:r>
      <w:r w:rsidR="00D842DB">
        <w:rPr>
          <w:lang w:val="fr-LU"/>
        </w:rPr>
        <w:t xml:space="preserve"> répertoire où seront stockés les </w:t>
      </w:r>
      <w:proofErr w:type="spellStart"/>
      <w:r w:rsidR="00D842DB">
        <w:rPr>
          <w:lang w:val="fr-LU"/>
        </w:rPr>
        <w:t>controlfiles</w:t>
      </w:r>
      <w:proofErr w:type="spellEnd"/>
    </w:p>
    <w:p w:rsidR="00893B66" w:rsidRDefault="005118CE">
      <w:pPr>
        <w:rPr>
          <w:lang w:val="fr-LU"/>
        </w:rPr>
      </w:pPr>
      <w:r>
        <w:rPr>
          <w:lang w:val="fr-LU"/>
        </w:rPr>
        <w:t>Cliquer sur « Apply »</w:t>
      </w:r>
    </w:p>
    <w:p w:rsidR="00C308A8" w:rsidRDefault="00C308A8">
      <w:pPr>
        <w:rPr>
          <w:lang w:val="fr-LU"/>
        </w:rPr>
      </w:pPr>
      <w:r>
        <w:rPr>
          <w:lang w:val="fr-LU"/>
        </w:rPr>
        <w:br w:type="page"/>
      </w:r>
    </w:p>
    <w:p w:rsidR="00C308A8" w:rsidRDefault="00C308A8">
      <w:pPr>
        <w:rPr>
          <w:lang w:val="fr-LU"/>
        </w:rPr>
      </w:pPr>
    </w:p>
    <w:p w:rsidR="00C308A8" w:rsidRDefault="00C308A8">
      <w:pPr>
        <w:rPr>
          <w:lang w:val="fr-LU"/>
        </w:rPr>
      </w:pPr>
      <w:r>
        <w:rPr>
          <w:noProof/>
        </w:rPr>
        <w:drawing>
          <wp:inline distT="0" distB="0" distL="0" distR="0" wp14:anchorId="1EBA0FF9" wp14:editId="26931D4C">
            <wp:extent cx="5943600" cy="4699635"/>
            <wp:effectExtent l="0" t="0" r="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A8" w:rsidRDefault="00C308A8">
      <w:pPr>
        <w:rPr>
          <w:lang w:val="fr-LU"/>
        </w:rPr>
      </w:pPr>
      <w:r>
        <w:rPr>
          <w:lang w:val="fr-LU"/>
        </w:rPr>
        <w:t>Changer le paramètre Uniform à 100 MB</w:t>
      </w:r>
    </w:p>
    <w:p w:rsidR="00C308A8" w:rsidRDefault="00C308A8">
      <w:pPr>
        <w:rPr>
          <w:lang w:val="fr-LU"/>
        </w:rPr>
      </w:pPr>
      <w:r>
        <w:rPr>
          <w:lang w:val="fr-LU"/>
        </w:rPr>
        <w:t>Sélection</w:t>
      </w:r>
      <w:r w:rsidR="006F39BA">
        <w:rPr>
          <w:lang w:val="fr-LU"/>
        </w:rPr>
        <w:t>ner</w:t>
      </w:r>
      <w:r>
        <w:rPr>
          <w:lang w:val="fr-LU"/>
        </w:rPr>
        <w:t xml:space="preserve"> l’option </w:t>
      </w:r>
      <w:proofErr w:type="spellStart"/>
      <w:r>
        <w:rPr>
          <w:lang w:val="fr-LU"/>
        </w:rPr>
        <w:t>BigFile</w:t>
      </w:r>
      <w:proofErr w:type="spellEnd"/>
      <w:r>
        <w:rPr>
          <w:lang w:val="fr-LU"/>
        </w:rPr>
        <w:t>.</w:t>
      </w:r>
    </w:p>
    <w:p w:rsidR="0093354F" w:rsidRDefault="0093354F" w:rsidP="0093354F">
      <w:pPr>
        <w:rPr>
          <w:lang w:val="fr-LU"/>
        </w:rPr>
      </w:pPr>
      <w:r>
        <w:rPr>
          <w:lang w:val="fr-LU"/>
        </w:rPr>
        <w:t>Cliquer Apply</w:t>
      </w:r>
    </w:p>
    <w:p w:rsidR="0093354F" w:rsidRDefault="0093354F">
      <w:pPr>
        <w:rPr>
          <w:lang w:val="fr-LU"/>
        </w:rPr>
      </w:pPr>
    </w:p>
    <w:p w:rsidR="00C308A8" w:rsidRDefault="00C308A8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8EB9DE9" wp14:editId="59C39C5B">
            <wp:extent cx="5943600" cy="468693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A8" w:rsidRDefault="00C308A8">
      <w:pPr>
        <w:rPr>
          <w:lang w:val="fr-LU"/>
        </w:rPr>
      </w:pPr>
      <w:r>
        <w:rPr>
          <w:lang w:val="fr-LU"/>
        </w:rPr>
        <w:t>Changer la taille à 1 GB</w:t>
      </w:r>
    </w:p>
    <w:p w:rsidR="00C308A8" w:rsidRDefault="0093354F">
      <w:pPr>
        <w:rPr>
          <w:lang w:val="fr-LU"/>
        </w:rPr>
      </w:pPr>
      <w:r>
        <w:rPr>
          <w:lang w:val="fr-LU"/>
        </w:rPr>
        <w:t>Cliquer Apply</w:t>
      </w:r>
    </w:p>
    <w:p w:rsidR="0093354F" w:rsidRDefault="0093354F">
      <w:pPr>
        <w:rPr>
          <w:lang w:val="fr-LU"/>
        </w:rPr>
      </w:pPr>
      <w:r>
        <w:rPr>
          <w:lang w:val="fr-LU"/>
        </w:rPr>
        <w:br w:type="page"/>
      </w:r>
    </w:p>
    <w:p w:rsidR="0093354F" w:rsidRDefault="00DB54CA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7BB55EC" wp14:editId="09916BAA">
            <wp:extent cx="5943600" cy="463105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CA" w:rsidRDefault="00DB54CA">
      <w:pPr>
        <w:rPr>
          <w:lang w:val="fr-LU"/>
        </w:rPr>
      </w:pPr>
      <w:r>
        <w:rPr>
          <w:lang w:val="fr-LU"/>
        </w:rPr>
        <w:t xml:space="preserve">Sélectionner </w:t>
      </w:r>
      <w:proofErr w:type="spellStart"/>
      <w:r>
        <w:rPr>
          <w:lang w:val="fr-LU"/>
        </w:rPr>
        <w:t>BigFile</w:t>
      </w:r>
      <w:proofErr w:type="spellEnd"/>
    </w:p>
    <w:p w:rsidR="00DB54CA" w:rsidRDefault="00DB54CA">
      <w:pPr>
        <w:rPr>
          <w:lang w:val="fr-LU"/>
        </w:rPr>
      </w:pPr>
      <w:r>
        <w:rPr>
          <w:lang w:val="fr-LU"/>
        </w:rPr>
        <w:t>Cliquer « Apply »</w:t>
      </w:r>
    </w:p>
    <w:p w:rsidR="00DB54CA" w:rsidRDefault="00DB54CA">
      <w:pPr>
        <w:rPr>
          <w:lang w:val="fr-LU"/>
        </w:rPr>
      </w:pPr>
    </w:p>
    <w:p w:rsidR="00893B66" w:rsidRDefault="00B70F39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57778FE" wp14:editId="7D7D3BD2">
            <wp:extent cx="5943600" cy="4679315"/>
            <wp:effectExtent l="0" t="0" r="0" b="698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AC" w:rsidRPr="00A648AC" w:rsidRDefault="00A648AC" w:rsidP="00A648AC">
      <w:pPr>
        <w:rPr>
          <w:noProof/>
          <w:lang w:val="fr-LU" w:eastAsia="fr-LU"/>
        </w:rPr>
      </w:pPr>
      <w:r>
        <w:rPr>
          <w:noProof/>
          <w:lang w:val="fr-LU" w:eastAsia="fr-LU"/>
        </w:rPr>
        <w:t>Cliquer sur Redo logs Groups 1</w:t>
      </w:r>
    </w:p>
    <w:p w:rsidR="00A648AC" w:rsidRPr="00A648AC" w:rsidRDefault="00A648AC" w:rsidP="00A648AC">
      <w:pPr>
        <w:rPr>
          <w:noProof/>
          <w:lang w:val="fr-LU" w:eastAsia="fr-LU"/>
        </w:rPr>
      </w:pPr>
      <w:r w:rsidRPr="00A648AC">
        <w:rPr>
          <w:noProof/>
          <w:lang w:val="fr-LU" w:eastAsia="fr-LU"/>
        </w:rPr>
        <w:t>E</w:t>
      </w:r>
      <w:r>
        <w:rPr>
          <w:noProof/>
          <w:lang w:val="fr-LU" w:eastAsia="fr-LU"/>
        </w:rPr>
        <w:t>diter le nom du fichier member 1</w:t>
      </w:r>
      <w:r w:rsidRPr="00A648AC">
        <w:rPr>
          <w:noProof/>
          <w:lang w:val="fr-LU" w:eastAsia="fr-LU"/>
        </w:rPr>
        <w:t xml:space="preserve"> et </w:t>
      </w:r>
      <w:r w:rsidR="00D842DB">
        <w:rPr>
          <w:noProof/>
          <w:lang w:val="fr-LU" w:eastAsia="fr-LU"/>
        </w:rPr>
        <w:t>préciser</w:t>
      </w:r>
      <w:r w:rsidRPr="00A648AC">
        <w:rPr>
          <w:noProof/>
          <w:lang w:val="fr-LU" w:eastAsia="fr-LU"/>
        </w:rPr>
        <w:t xml:space="preserve"> la taille</w:t>
      </w:r>
    </w:p>
    <w:p w:rsidR="00051D96" w:rsidRDefault="00051D96" w:rsidP="00051D96">
      <w:pPr>
        <w:rPr>
          <w:lang w:val="fr-LU"/>
        </w:rPr>
      </w:pPr>
      <w:r>
        <w:rPr>
          <w:lang w:val="fr-LU"/>
        </w:rPr>
        <w:t>Cliquer « Apply »</w:t>
      </w:r>
    </w:p>
    <w:p w:rsidR="009A58E4" w:rsidRDefault="009A58E4">
      <w:pPr>
        <w:rPr>
          <w:lang w:val="fr-LU"/>
        </w:rPr>
      </w:pPr>
      <w:r>
        <w:rPr>
          <w:lang w:val="fr-LU"/>
        </w:rPr>
        <w:br w:type="page"/>
      </w:r>
    </w:p>
    <w:p w:rsidR="009A58E4" w:rsidRDefault="000455FA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7C6CF5A" wp14:editId="00A7AAE1">
            <wp:extent cx="5943600" cy="4683760"/>
            <wp:effectExtent l="0" t="0" r="0" b="254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AC" w:rsidRPr="00A648AC" w:rsidRDefault="00A648AC" w:rsidP="00A648AC">
      <w:pPr>
        <w:rPr>
          <w:noProof/>
          <w:lang w:val="fr-LU" w:eastAsia="fr-LU"/>
        </w:rPr>
      </w:pPr>
      <w:r>
        <w:rPr>
          <w:noProof/>
          <w:lang w:val="fr-LU" w:eastAsia="fr-LU"/>
        </w:rPr>
        <w:t>Cliquer sur Redo logs Groups 2</w:t>
      </w:r>
    </w:p>
    <w:p w:rsidR="00A648AC" w:rsidRPr="00A648AC" w:rsidRDefault="00A648AC" w:rsidP="00A648AC">
      <w:pPr>
        <w:rPr>
          <w:noProof/>
          <w:lang w:val="fr-LU" w:eastAsia="fr-LU"/>
        </w:rPr>
      </w:pPr>
      <w:r w:rsidRPr="00A648AC">
        <w:rPr>
          <w:noProof/>
          <w:lang w:val="fr-LU" w:eastAsia="fr-LU"/>
        </w:rPr>
        <w:t>E</w:t>
      </w:r>
      <w:r>
        <w:rPr>
          <w:noProof/>
          <w:lang w:val="fr-LU" w:eastAsia="fr-LU"/>
        </w:rPr>
        <w:t>diter le nom du fichier member 2</w:t>
      </w:r>
      <w:r w:rsidRPr="00A648AC">
        <w:rPr>
          <w:noProof/>
          <w:lang w:val="fr-LU" w:eastAsia="fr-LU"/>
        </w:rPr>
        <w:t xml:space="preserve"> et </w:t>
      </w:r>
      <w:r w:rsidR="009861C6">
        <w:rPr>
          <w:noProof/>
          <w:lang w:val="fr-LU" w:eastAsia="fr-LU"/>
        </w:rPr>
        <w:t>péciser</w:t>
      </w:r>
      <w:r w:rsidRPr="00A648AC">
        <w:rPr>
          <w:noProof/>
          <w:lang w:val="fr-LU" w:eastAsia="fr-LU"/>
        </w:rPr>
        <w:t xml:space="preserve"> la taille</w:t>
      </w:r>
    </w:p>
    <w:p w:rsidR="00A648AC" w:rsidRDefault="00A648AC" w:rsidP="00A648AC">
      <w:pPr>
        <w:rPr>
          <w:lang w:val="fr-LU"/>
        </w:rPr>
      </w:pPr>
      <w:r>
        <w:rPr>
          <w:lang w:val="fr-LU"/>
        </w:rPr>
        <w:t>Cliquer « Apply »</w:t>
      </w:r>
    </w:p>
    <w:p w:rsidR="009A58E4" w:rsidRDefault="009A58E4">
      <w:pPr>
        <w:rPr>
          <w:lang w:val="fr-LU"/>
        </w:rPr>
      </w:pPr>
      <w:r>
        <w:rPr>
          <w:lang w:val="fr-LU"/>
        </w:rPr>
        <w:br w:type="page"/>
      </w:r>
    </w:p>
    <w:p w:rsidR="009A58E4" w:rsidRDefault="00A451AB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9F035DC" wp14:editId="71FC10CC">
            <wp:extent cx="5943600" cy="4701540"/>
            <wp:effectExtent l="0" t="0" r="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AC" w:rsidRPr="00A648AC" w:rsidRDefault="00A648AC" w:rsidP="00A648AC">
      <w:pPr>
        <w:rPr>
          <w:noProof/>
          <w:lang w:val="fr-LU" w:eastAsia="fr-LU"/>
        </w:rPr>
      </w:pPr>
      <w:r>
        <w:rPr>
          <w:noProof/>
          <w:lang w:val="fr-LU" w:eastAsia="fr-LU"/>
        </w:rPr>
        <w:t>Cliquer sur Redo logs Groups 3</w:t>
      </w:r>
    </w:p>
    <w:p w:rsidR="00A648AC" w:rsidRPr="00A648AC" w:rsidRDefault="00A648AC" w:rsidP="00A648AC">
      <w:pPr>
        <w:rPr>
          <w:noProof/>
          <w:lang w:val="fr-LU" w:eastAsia="fr-LU"/>
        </w:rPr>
      </w:pPr>
      <w:r w:rsidRPr="00A648AC">
        <w:rPr>
          <w:noProof/>
          <w:lang w:val="fr-LU" w:eastAsia="fr-LU"/>
        </w:rPr>
        <w:t>E</w:t>
      </w:r>
      <w:r>
        <w:rPr>
          <w:noProof/>
          <w:lang w:val="fr-LU" w:eastAsia="fr-LU"/>
        </w:rPr>
        <w:t>diter le nom du fichier member 3</w:t>
      </w:r>
      <w:r w:rsidRPr="00A648AC">
        <w:rPr>
          <w:noProof/>
          <w:lang w:val="fr-LU" w:eastAsia="fr-LU"/>
        </w:rPr>
        <w:t xml:space="preserve"> et </w:t>
      </w:r>
      <w:r w:rsidR="009861C6">
        <w:rPr>
          <w:noProof/>
          <w:lang w:val="fr-LU" w:eastAsia="fr-LU"/>
        </w:rPr>
        <w:t>préciser</w:t>
      </w:r>
      <w:r w:rsidRPr="00A648AC">
        <w:rPr>
          <w:noProof/>
          <w:lang w:val="fr-LU" w:eastAsia="fr-LU"/>
        </w:rPr>
        <w:t xml:space="preserve"> la taille</w:t>
      </w:r>
    </w:p>
    <w:p w:rsidR="00A648AC" w:rsidRDefault="00A648AC" w:rsidP="00A648AC">
      <w:pPr>
        <w:rPr>
          <w:lang w:val="fr-LU"/>
        </w:rPr>
      </w:pPr>
      <w:r>
        <w:rPr>
          <w:lang w:val="fr-LU"/>
        </w:rPr>
        <w:t>Cliquer « Apply »</w:t>
      </w:r>
    </w:p>
    <w:p w:rsidR="00136240" w:rsidRDefault="00136240">
      <w:pPr>
        <w:rPr>
          <w:lang w:val="fr-LU"/>
        </w:rPr>
      </w:pPr>
      <w:r>
        <w:rPr>
          <w:lang w:val="fr-LU"/>
        </w:rPr>
        <w:br w:type="page"/>
      </w:r>
    </w:p>
    <w:p w:rsidR="00136240" w:rsidRDefault="00136240" w:rsidP="00A648AC">
      <w:pPr>
        <w:rPr>
          <w:lang w:val="fr-LU"/>
        </w:rPr>
      </w:pPr>
    </w:p>
    <w:p w:rsidR="009A58E4" w:rsidRDefault="009A58E4">
      <w:pPr>
        <w:rPr>
          <w:lang w:val="fr-LU"/>
        </w:rPr>
      </w:pPr>
      <w:r>
        <w:rPr>
          <w:lang w:val="fr-LU"/>
        </w:rPr>
        <w:br w:type="page"/>
      </w:r>
    </w:p>
    <w:p w:rsidR="009851B9" w:rsidRDefault="009851B9">
      <w:pPr>
        <w:rPr>
          <w:lang w:val="fr-LU"/>
        </w:rPr>
      </w:pPr>
    </w:p>
    <w:p w:rsidR="009851B9" w:rsidRDefault="008713FD">
      <w:pPr>
        <w:rPr>
          <w:lang w:val="fr-LU"/>
        </w:rPr>
      </w:pPr>
      <w:r>
        <w:rPr>
          <w:noProof/>
        </w:rPr>
        <w:drawing>
          <wp:inline distT="0" distB="0" distL="0" distR="0" wp14:anchorId="5FBE9B67" wp14:editId="31A309A4">
            <wp:extent cx="5943600" cy="469138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6D" w:rsidRDefault="00A9476D">
      <w:pPr>
        <w:rPr>
          <w:lang w:val="fr-LU"/>
        </w:rPr>
      </w:pPr>
      <w:r>
        <w:rPr>
          <w:lang w:val="fr-LU"/>
        </w:rPr>
        <w:t>Cliquer sur « Next »</w:t>
      </w:r>
    </w:p>
    <w:p w:rsidR="00A9476D" w:rsidRDefault="00A9476D">
      <w:pPr>
        <w:rPr>
          <w:lang w:val="fr-LU"/>
        </w:rPr>
      </w:pPr>
      <w:r>
        <w:rPr>
          <w:lang w:val="fr-LU"/>
        </w:rPr>
        <w:br w:type="page"/>
      </w:r>
    </w:p>
    <w:p w:rsidR="00A9476D" w:rsidRDefault="00A9476D">
      <w:pPr>
        <w:rPr>
          <w:lang w:val="fr-LU"/>
        </w:rPr>
      </w:pPr>
    </w:p>
    <w:p w:rsidR="009851B9" w:rsidRDefault="009851B9">
      <w:pPr>
        <w:rPr>
          <w:lang w:val="fr-LU"/>
        </w:rPr>
      </w:pPr>
    </w:p>
    <w:p w:rsidR="005768BB" w:rsidRDefault="00E84C22">
      <w:pPr>
        <w:rPr>
          <w:lang w:val="fr-LU"/>
        </w:rPr>
      </w:pPr>
      <w:r>
        <w:rPr>
          <w:noProof/>
        </w:rPr>
        <w:drawing>
          <wp:inline distT="0" distB="0" distL="0" distR="0" wp14:anchorId="05F331A7" wp14:editId="7710CDB4">
            <wp:extent cx="5943600" cy="4701540"/>
            <wp:effectExtent l="0" t="0" r="0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6D" w:rsidRDefault="00A9476D" w:rsidP="00A9476D">
      <w:pPr>
        <w:rPr>
          <w:lang w:val="fr-LU"/>
        </w:rPr>
      </w:pPr>
      <w:r>
        <w:rPr>
          <w:lang w:val="fr-LU"/>
        </w:rPr>
        <w:t>Vérifier les paramètres d’installation</w:t>
      </w:r>
    </w:p>
    <w:p w:rsidR="00A9476D" w:rsidRDefault="00A9476D">
      <w:pPr>
        <w:rPr>
          <w:lang w:val="fr-LU"/>
        </w:rPr>
      </w:pPr>
    </w:p>
    <w:p w:rsidR="005768BB" w:rsidRDefault="00E84C2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660E2B1" wp14:editId="49ECED55">
            <wp:extent cx="5943600" cy="46926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6D" w:rsidRDefault="00A9476D" w:rsidP="00A9476D">
      <w:pPr>
        <w:rPr>
          <w:lang w:val="fr-LU"/>
        </w:rPr>
      </w:pPr>
      <w:r>
        <w:rPr>
          <w:lang w:val="fr-LU"/>
        </w:rPr>
        <w:t>Vérifier les paramètres d’installation</w:t>
      </w:r>
    </w:p>
    <w:p w:rsidR="00A9476D" w:rsidRDefault="00A9476D">
      <w:pPr>
        <w:rPr>
          <w:lang w:val="fr-LU"/>
        </w:rPr>
      </w:pPr>
      <w:r>
        <w:rPr>
          <w:lang w:val="fr-LU"/>
        </w:rPr>
        <w:br w:type="page"/>
      </w:r>
    </w:p>
    <w:p w:rsidR="00A9476D" w:rsidRDefault="00A9476D">
      <w:pPr>
        <w:rPr>
          <w:lang w:val="fr-LU"/>
        </w:rPr>
      </w:pPr>
    </w:p>
    <w:p w:rsidR="005768BB" w:rsidRDefault="00E84C22">
      <w:pPr>
        <w:rPr>
          <w:lang w:val="fr-LU"/>
        </w:rPr>
      </w:pPr>
      <w:r>
        <w:rPr>
          <w:noProof/>
        </w:rPr>
        <w:drawing>
          <wp:inline distT="0" distB="0" distL="0" distR="0" wp14:anchorId="19E02214" wp14:editId="7539152E">
            <wp:extent cx="5943600" cy="4679315"/>
            <wp:effectExtent l="0" t="0" r="0" b="698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2" w:rsidRDefault="00E84C2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648E01B" wp14:editId="6AC494AD">
            <wp:extent cx="5943600" cy="4704715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BB" w:rsidRDefault="00A9476D">
      <w:pPr>
        <w:rPr>
          <w:lang w:val="fr-LU"/>
        </w:rPr>
      </w:pPr>
      <w:r>
        <w:rPr>
          <w:lang w:val="fr-LU"/>
        </w:rPr>
        <w:t>Vérifier les paramètres d’installation</w:t>
      </w:r>
    </w:p>
    <w:p w:rsidR="00A9476D" w:rsidRDefault="00A9476D">
      <w:pPr>
        <w:rPr>
          <w:lang w:val="fr-LU"/>
        </w:rPr>
      </w:pPr>
      <w:r>
        <w:rPr>
          <w:lang w:val="fr-LU"/>
        </w:rPr>
        <w:t xml:space="preserve">Cliquer sur « Save </w:t>
      </w:r>
      <w:proofErr w:type="spellStart"/>
      <w:r>
        <w:rPr>
          <w:lang w:val="fr-LU"/>
        </w:rPr>
        <w:t>Response</w:t>
      </w:r>
      <w:proofErr w:type="spellEnd"/>
      <w:r>
        <w:rPr>
          <w:lang w:val="fr-LU"/>
        </w:rPr>
        <w:t xml:space="preserve"> File… »</w:t>
      </w:r>
    </w:p>
    <w:p w:rsidR="00A9476D" w:rsidRDefault="00A9476D">
      <w:pPr>
        <w:rPr>
          <w:lang w:val="fr-LU"/>
        </w:rPr>
      </w:pPr>
    </w:p>
    <w:p w:rsidR="00A9476D" w:rsidRDefault="00A9476D">
      <w:pPr>
        <w:rPr>
          <w:lang w:val="fr-LU"/>
        </w:rPr>
      </w:pPr>
    </w:p>
    <w:p w:rsidR="008A1E7C" w:rsidRDefault="002F6E8A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AD0C98C" wp14:editId="36D0FBA4">
            <wp:extent cx="4781550" cy="34480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67" w:rsidRDefault="00136240">
      <w:pPr>
        <w:rPr>
          <w:lang w:val="fr-LU"/>
        </w:rPr>
      </w:pPr>
      <w:r>
        <w:rPr>
          <w:lang w:val="fr-LU"/>
        </w:rPr>
        <w:t>Encoder</w:t>
      </w:r>
      <w:r w:rsidR="00281A67">
        <w:rPr>
          <w:lang w:val="fr-LU"/>
        </w:rPr>
        <w:t xml:space="preserve"> le nom du fichier</w:t>
      </w:r>
      <w:r w:rsidR="0061485A">
        <w:rPr>
          <w:lang w:val="fr-LU"/>
        </w:rPr>
        <w:t xml:space="preserve"> où sera sauvegarder le « </w:t>
      </w:r>
      <w:proofErr w:type="spellStart"/>
      <w:r w:rsidR="0061485A">
        <w:rPr>
          <w:lang w:val="fr-LU"/>
        </w:rPr>
        <w:t>response</w:t>
      </w:r>
      <w:proofErr w:type="spellEnd"/>
      <w:r w:rsidR="0061485A">
        <w:rPr>
          <w:lang w:val="fr-LU"/>
        </w:rPr>
        <w:t xml:space="preserve"> file »</w:t>
      </w:r>
    </w:p>
    <w:p w:rsidR="00281A67" w:rsidRDefault="00281A67">
      <w:pPr>
        <w:rPr>
          <w:lang w:val="fr-LU"/>
        </w:rPr>
      </w:pPr>
      <w:r>
        <w:rPr>
          <w:lang w:val="fr-LU"/>
        </w:rPr>
        <w:t>Cliquer « Save »</w:t>
      </w:r>
    </w:p>
    <w:p w:rsidR="00281A67" w:rsidRDefault="00281A67">
      <w:pPr>
        <w:rPr>
          <w:lang w:val="fr-LU"/>
        </w:rPr>
      </w:pPr>
    </w:p>
    <w:p w:rsidR="00281A67" w:rsidRDefault="00281A67">
      <w:pPr>
        <w:rPr>
          <w:lang w:val="fr-LU"/>
        </w:rPr>
      </w:pPr>
    </w:p>
    <w:p w:rsidR="00281A67" w:rsidRDefault="00281A67">
      <w:pPr>
        <w:rPr>
          <w:lang w:val="fr-LU"/>
        </w:rPr>
      </w:pPr>
    </w:p>
    <w:p w:rsidR="00281A67" w:rsidRDefault="00281A67">
      <w:pPr>
        <w:rPr>
          <w:lang w:val="fr-LU"/>
        </w:rPr>
      </w:pPr>
    </w:p>
    <w:p w:rsidR="00281A67" w:rsidRDefault="00281A67">
      <w:pPr>
        <w:rPr>
          <w:lang w:val="fr-LU"/>
        </w:rPr>
      </w:pPr>
      <w:r>
        <w:rPr>
          <w:lang w:val="fr-LU"/>
        </w:rPr>
        <w:br w:type="page"/>
      </w:r>
    </w:p>
    <w:p w:rsidR="00281A67" w:rsidRDefault="002F6E8A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3802421" wp14:editId="66890CA4">
            <wp:extent cx="5943600" cy="46926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67" w:rsidRDefault="00281A67">
      <w:pPr>
        <w:rPr>
          <w:lang w:val="fr-LU"/>
        </w:rPr>
      </w:pPr>
      <w:r>
        <w:rPr>
          <w:lang w:val="fr-LU"/>
        </w:rPr>
        <w:t>Cliquer sur « Finish »</w:t>
      </w:r>
    </w:p>
    <w:p w:rsidR="00281A67" w:rsidRDefault="00281A67">
      <w:pPr>
        <w:rPr>
          <w:lang w:val="fr-LU"/>
        </w:rPr>
      </w:pPr>
      <w:r>
        <w:rPr>
          <w:lang w:val="fr-LU"/>
        </w:rPr>
        <w:br w:type="page"/>
      </w:r>
    </w:p>
    <w:p w:rsidR="009A58E4" w:rsidRDefault="009A58E4">
      <w:pPr>
        <w:rPr>
          <w:lang w:val="fr-LU"/>
        </w:rPr>
      </w:pPr>
    </w:p>
    <w:p w:rsidR="009A58E4" w:rsidRDefault="00E337FD">
      <w:pPr>
        <w:rPr>
          <w:lang w:val="fr-LU"/>
        </w:rPr>
      </w:pPr>
      <w:r>
        <w:rPr>
          <w:noProof/>
        </w:rPr>
        <w:drawing>
          <wp:inline distT="0" distB="0" distL="0" distR="0" wp14:anchorId="3F6C19B5" wp14:editId="4360D62E">
            <wp:extent cx="5943600" cy="4662170"/>
            <wp:effectExtent l="0" t="0" r="0" b="508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02" w:rsidRDefault="00986502" w:rsidP="00986502">
      <w:pPr>
        <w:rPr>
          <w:lang w:val="fr-LU"/>
        </w:rPr>
      </w:pPr>
      <w:r>
        <w:rPr>
          <w:lang w:val="fr-LU"/>
        </w:rPr>
        <w:t>Cliquer s</w:t>
      </w:r>
      <w:r w:rsidR="00E337FD">
        <w:rPr>
          <w:lang w:val="fr-LU"/>
        </w:rPr>
        <w:t>ur « Close</w:t>
      </w:r>
      <w:r>
        <w:rPr>
          <w:lang w:val="fr-LU"/>
        </w:rPr>
        <w:t> »</w:t>
      </w:r>
    </w:p>
    <w:p w:rsidR="00DA314F" w:rsidRDefault="00DA314F">
      <w:pPr>
        <w:rPr>
          <w:lang w:val="fr-LU"/>
        </w:rPr>
      </w:pPr>
    </w:p>
    <w:p w:rsidR="009C73E8" w:rsidRDefault="009C73E8">
      <w:pPr>
        <w:rPr>
          <w:lang w:val="fr-LU"/>
        </w:rPr>
      </w:pPr>
      <w:r>
        <w:rPr>
          <w:lang w:val="fr-LU"/>
        </w:rPr>
        <w:br w:type="page"/>
      </w:r>
    </w:p>
    <w:p w:rsidR="00E37D3B" w:rsidRDefault="009C73E8" w:rsidP="009C73E8">
      <w:pPr>
        <w:pStyle w:val="Heading1"/>
        <w:numPr>
          <w:ilvl w:val="0"/>
          <w:numId w:val="4"/>
        </w:numPr>
        <w:rPr>
          <w:lang w:val="fr-LU"/>
        </w:rPr>
      </w:pPr>
      <w:r>
        <w:rPr>
          <w:lang w:val="fr-LU"/>
        </w:rPr>
        <w:lastRenderedPageBreak/>
        <w:t xml:space="preserve">Post installation </w:t>
      </w:r>
      <w:proofErr w:type="spellStart"/>
      <w:r>
        <w:rPr>
          <w:lang w:val="fr-LU"/>
        </w:rPr>
        <w:t>tasks</w:t>
      </w:r>
      <w:proofErr w:type="spellEnd"/>
    </w:p>
    <w:p w:rsidR="00E37D3B" w:rsidRDefault="00E37D3B" w:rsidP="00E37D3B">
      <w:pPr>
        <w:pStyle w:val="Heading1"/>
        <w:rPr>
          <w:lang w:val="fr-LU"/>
        </w:rPr>
      </w:pPr>
    </w:p>
    <w:p w:rsidR="00E37D3B" w:rsidRDefault="00E37D3B" w:rsidP="00E37D3B">
      <w:pPr>
        <w:pStyle w:val="Heading2"/>
        <w:rPr>
          <w:lang w:val="fr-LU"/>
        </w:rPr>
      </w:pPr>
      <w:r>
        <w:rPr>
          <w:lang w:val="fr-LU"/>
        </w:rPr>
        <w:t xml:space="preserve">5.1 Création des miroirs des </w:t>
      </w:r>
      <w:proofErr w:type="spellStart"/>
      <w:r>
        <w:rPr>
          <w:lang w:val="fr-LU"/>
        </w:rPr>
        <w:t>redologs</w:t>
      </w:r>
      <w:proofErr w:type="spellEnd"/>
    </w:p>
    <w:p w:rsidR="00E37D3B" w:rsidRDefault="00E37D3B" w:rsidP="00E37D3B">
      <w:pPr>
        <w:pStyle w:val="Heading1"/>
        <w:rPr>
          <w:lang w:val="fr-LU"/>
        </w:rPr>
      </w:pPr>
    </w:p>
    <w:p w:rsidR="00E37D3B" w:rsidRDefault="00E37D3B" w:rsidP="00E37D3B">
      <w:pPr>
        <w:pStyle w:val="Heading2"/>
        <w:rPr>
          <w:lang w:val="fr-LU"/>
        </w:rPr>
      </w:pPr>
      <w:r>
        <w:rPr>
          <w:lang w:val="fr-LU"/>
        </w:rPr>
        <w:t>5.2 Modification de paramètres</w:t>
      </w:r>
    </w:p>
    <w:p w:rsidR="00E37D3B" w:rsidRDefault="00E37D3B" w:rsidP="00E37D3B">
      <w:pPr>
        <w:pStyle w:val="Heading2"/>
        <w:rPr>
          <w:lang w:val="fr-LU"/>
        </w:rPr>
      </w:pPr>
    </w:p>
    <w:p w:rsidR="00986502" w:rsidRPr="009C73E8" w:rsidRDefault="00986502" w:rsidP="00E37D3B">
      <w:pPr>
        <w:pStyle w:val="Heading2"/>
        <w:rPr>
          <w:lang w:val="fr-LU"/>
        </w:rPr>
      </w:pPr>
      <w:r w:rsidRPr="009C73E8">
        <w:rPr>
          <w:lang w:val="fr-LU"/>
        </w:rPr>
        <w:br w:type="page"/>
      </w:r>
    </w:p>
    <w:p w:rsidR="00986502" w:rsidRDefault="00986502">
      <w:pPr>
        <w:rPr>
          <w:lang w:val="fr-LU"/>
        </w:rPr>
      </w:pPr>
    </w:p>
    <w:p w:rsidR="00DA314F" w:rsidRDefault="00DA314F" w:rsidP="00832E7F">
      <w:pPr>
        <w:pStyle w:val="Heading1"/>
        <w:numPr>
          <w:ilvl w:val="0"/>
          <w:numId w:val="4"/>
        </w:numPr>
        <w:rPr>
          <w:lang w:val="fr-LU"/>
        </w:rPr>
      </w:pPr>
      <w:bookmarkStart w:id="0" w:name="_GoBack"/>
      <w:bookmarkEnd w:id="0"/>
      <w:r>
        <w:rPr>
          <w:lang w:val="fr-LU"/>
        </w:rPr>
        <w:t>Encryptage de la base de données SDDV</w:t>
      </w:r>
    </w:p>
    <w:p w:rsidR="00DA314F" w:rsidRDefault="00DA314F">
      <w:pPr>
        <w:rPr>
          <w:lang w:val="fr-LU"/>
        </w:rPr>
      </w:pPr>
    </w:p>
    <w:p w:rsidR="00DA314F" w:rsidRDefault="000B2B18">
      <w:pPr>
        <w:rPr>
          <w:color w:val="1F497D"/>
          <w:lang w:val="fr-LU"/>
        </w:rPr>
      </w:pPr>
      <w:proofErr w:type="spellStart"/>
      <w:r>
        <w:rPr>
          <w:color w:val="1F497D"/>
          <w:lang w:val="fr-LU"/>
        </w:rPr>
        <w:t>Password</w:t>
      </w:r>
      <w:proofErr w:type="spellEnd"/>
      <w:r>
        <w:rPr>
          <w:color w:val="1F497D"/>
          <w:lang w:val="fr-LU"/>
        </w:rPr>
        <w:t xml:space="preserve"> oracle TLS Linux : sddvsrd201</w:t>
      </w:r>
    </w:p>
    <w:p w:rsidR="00DA314F" w:rsidRDefault="00DA314F">
      <w:pPr>
        <w:rPr>
          <w:lang w:val="fr-LU"/>
        </w:rPr>
      </w:pPr>
      <w:r>
        <w:rPr>
          <w:lang w:val="fr-LU"/>
        </w:rPr>
        <w:t xml:space="preserve">Editer le fichier </w:t>
      </w:r>
      <w:proofErr w:type="spellStart"/>
      <w:r>
        <w:rPr>
          <w:lang w:val="fr-LU"/>
        </w:rPr>
        <w:t>sqlnet.ora</w:t>
      </w:r>
      <w:proofErr w:type="spellEnd"/>
      <w:r>
        <w:rPr>
          <w:lang w:val="fr-LU"/>
        </w:rPr>
        <w:t>, comme suit :</w:t>
      </w:r>
    </w:p>
    <w:p w:rsidR="00DA314F" w:rsidRDefault="00DA314F">
      <w:pPr>
        <w:rPr>
          <w:lang w:val="fr-LU"/>
        </w:rPr>
      </w:pPr>
    </w:p>
    <w:p w:rsidR="00DA314F" w:rsidRPr="00DA314F" w:rsidRDefault="00DA314F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314F">
        <w:t xml:space="preserve">[oracle@svloracledb201t </w:t>
      </w:r>
      <w:proofErr w:type="gramStart"/>
      <w:r w:rsidRPr="00DA314F">
        <w:t>admin]$</w:t>
      </w:r>
      <w:proofErr w:type="gramEnd"/>
      <w:r w:rsidRPr="00DA314F">
        <w:t xml:space="preserve"> </w:t>
      </w:r>
      <w:proofErr w:type="spellStart"/>
      <w:r w:rsidRPr="00DA314F">
        <w:t>pwd</w:t>
      </w:r>
      <w:proofErr w:type="spellEnd"/>
    </w:p>
    <w:p w:rsidR="00DA314F" w:rsidRPr="00DA314F" w:rsidRDefault="00DA314F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314F">
        <w:t>/opt/oracle/12.1/product/12.2.0/dbhome_1/network/admin</w:t>
      </w:r>
    </w:p>
    <w:p w:rsidR="00DA314F" w:rsidRPr="00DA314F" w:rsidRDefault="00DA314F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314F">
        <w:t xml:space="preserve">[oracle@svloracledb201t </w:t>
      </w:r>
      <w:proofErr w:type="gramStart"/>
      <w:r w:rsidRPr="00DA314F">
        <w:t>admin]$</w:t>
      </w:r>
      <w:proofErr w:type="gramEnd"/>
      <w:r w:rsidRPr="00DA314F">
        <w:t xml:space="preserve"> cp -p </w:t>
      </w:r>
      <w:proofErr w:type="spellStart"/>
      <w:r w:rsidRPr="00DA314F">
        <w:t>sqlnet.ora</w:t>
      </w:r>
      <w:proofErr w:type="spellEnd"/>
      <w:r w:rsidRPr="00DA314F">
        <w:t xml:space="preserve"> sqlnet.ora.org</w:t>
      </w:r>
    </w:p>
    <w:p w:rsidR="00D323A8" w:rsidRDefault="00DA314F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 xml:space="preserve">[oracle@svloracledb201t </w:t>
      </w:r>
      <w:proofErr w:type="gramStart"/>
      <w:r w:rsidRPr="00CB0A62">
        <w:t>admin]$</w:t>
      </w:r>
      <w:proofErr w:type="gramEnd"/>
      <w:r w:rsidRPr="00CB0A62">
        <w:t xml:space="preserve"> </w:t>
      </w:r>
      <w:r w:rsidR="00D323A8">
        <w:t>oracle@svloradwh201t admin]$ vi sqlnet.ora.org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 </w:t>
      </w:r>
      <w:proofErr w:type="spellStart"/>
      <w:r>
        <w:t>sqlnet.ora</w:t>
      </w:r>
      <w:proofErr w:type="spellEnd"/>
      <w:r>
        <w:t xml:space="preserve"> Network Configuration File: /opt/Oracle-12c-Binaries/product/12.2.0/dbhome_1/network/admin/sqlnet.ora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Generated by Oracle configuration tools.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NAMES.DIRECTORY_PATH= (TNSNAMES, ONAMES, HOSTNAME)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ENCRYPTION_WALLET_LOCATION=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(SOURCE=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(METHOD=FILE)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(METHOD_DATA=</w:t>
      </w:r>
    </w:p>
    <w:p w:rsidR="00D323A8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(DIRECTORY=/</w:t>
      </w:r>
      <w:proofErr w:type="spellStart"/>
      <w:r>
        <w:t>data_sddv</w:t>
      </w:r>
      <w:proofErr w:type="spellEnd"/>
      <w:r>
        <w:t>/DATADEVICES</w:t>
      </w:r>
      <w:r w:rsidR="0088095B">
        <w:t>/TSDDV</w:t>
      </w:r>
      <w:r>
        <w:t>)))</w:t>
      </w:r>
    </w:p>
    <w:p w:rsidR="00DA314F" w:rsidRPr="001B37A4" w:rsidRDefault="00D323A8" w:rsidP="00D3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7862F9">
        <w:t xml:space="preserve"> </w:t>
      </w:r>
      <w:r w:rsidR="00DA314F" w:rsidRPr="001B37A4">
        <w:rPr>
          <w:lang w:val="fr-FR"/>
        </w:rPr>
        <w:t>[oracle@svloracledb201t admin]$</w:t>
      </w:r>
    </w:p>
    <w:p w:rsidR="00474DA7" w:rsidRPr="001B37A4" w:rsidRDefault="00474DA7">
      <w:pPr>
        <w:rPr>
          <w:lang w:val="fr-FR"/>
        </w:rPr>
      </w:pPr>
      <w:r w:rsidRPr="001B37A4">
        <w:rPr>
          <w:lang w:val="fr-FR"/>
        </w:rPr>
        <w:br w:type="page"/>
      </w:r>
    </w:p>
    <w:p w:rsidR="00DA314F" w:rsidRPr="001B37A4" w:rsidRDefault="00DA314F" w:rsidP="00DA314F">
      <w:pPr>
        <w:rPr>
          <w:lang w:val="fr-FR"/>
        </w:rPr>
      </w:pPr>
    </w:p>
    <w:p w:rsidR="00DA314F" w:rsidRDefault="00FA0ACB" w:rsidP="00DA314F">
      <w:pPr>
        <w:rPr>
          <w:lang w:val="fr-LU"/>
        </w:rPr>
      </w:pPr>
      <w:r>
        <w:rPr>
          <w:lang w:val="fr-LU"/>
        </w:rPr>
        <w:t xml:space="preserve">Créer le </w:t>
      </w:r>
      <w:proofErr w:type="spellStart"/>
      <w:r>
        <w:rPr>
          <w:lang w:val="fr-LU"/>
        </w:rPr>
        <w:t>keystore</w:t>
      </w:r>
      <w:proofErr w:type="spellEnd"/>
    </w:p>
    <w:p w:rsidR="00FA0ACB" w:rsidRPr="001B37A4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B37A4">
        <w:t>[oracle@svloracledb201t admin]$ sqlplus / as syskm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SQL*Plus: Release 12.2.0.1.0 Production on Mon May 25 14:36:03 2020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Copyright (c) 1982, 2016, Oracle.  All rights reserved.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Connected to: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Oracle Database 12c Enterprise Edition Release 12.2.0.1.0 - 64bit Production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SQL&gt; ADMINISTER KEY MANAGEMENT CREATE KEYSTORE '/opt/oracle/DATADEVICES/SDDV' IDENTIFIED BY SDDV_2020;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A0ACB">
        <w:t>keystore</w:t>
      </w:r>
      <w:proofErr w:type="spellEnd"/>
      <w:r w:rsidRPr="00FA0ACB">
        <w:t xml:space="preserve"> altered.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SQL&gt; exit</w:t>
      </w:r>
    </w:p>
    <w:p w:rsidR="00FA0ACB" w:rsidRPr="00474DA7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 xml:space="preserve">Disconnected from Oracle Database 12c Enterprise Edition Release 12.2.0.1.0 - 64bit </w:t>
      </w:r>
      <w:proofErr w:type="gramStart"/>
      <w:r w:rsidRPr="00FA0ACB">
        <w:t>Production</w:t>
      </w:r>
      <w:r w:rsidRPr="00474DA7">
        <w:t>[</w:t>
      </w:r>
      <w:proofErr w:type="gramEnd"/>
      <w:r w:rsidRPr="00474DA7">
        <w:t>oracle@svloracledb201t admin]$</w:t>
      </w:r>
    </w:p>
    <w:p w:rsidR="00474DA7" w:rsidRDefault="00474DA7">
      <w:r>
        <w:br w:type="page"/>
      </w:r>
    </w:p>
    <w:p w:rsidR="00FA0ACB" w:rsidRPr="00474DA7" w:rsidRDefault="00FA0ACB" w:rsidP="00FA0ACB"/>
    <w:p w:rsidR="00FA0ACB" w:rsidRDefault="00FA0ACB" w:rsidP="00FA0ACB">
      <w:pPr>
        <w:rPr>
          <w:lang w:val="fr-LU"/>
        </w:rPr>
      </w:pPr>
      <w:r>
        <w:rPr>
          <w:lang w:val="fr-LU"/>
        </w:rPr>
        <w:t xml:space="preserve">Vérifier la création du </w:t>
      </w:r>
      <w:proofErr w:type="spellStart"/>
      <w:r>
        <w:rPr>
          <w:lang w:val="fr-LU"/>
        </w:rPr>
        <w:t>wallet</w:t>
      </w:r>
      <w:proofErr w:type="spellEnd"/>
    </w:p>
    <w:p w:rsidR="00FA0ACB" w:rsidRDefault="00FA0ACB" w:rsidP="00FA0ACB">
      <w:pPr>
        <w:rPr>
          <w:lang w:val="fr-LU"/>
        </w:rPr>
      </w:pPr>
    </w:p>
    <w:p w:rsidR="00FA0ACB" w:rsidRPr="005A01C6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5A01C6">
        <w:rPr>
          <w:lang w:val="fr-LU"/>
        </w:rPr>
        <w:t>[</w:t>
      </w:r>
      <w:proofErr w:type="gramStart"/>
      <w:r w:rsidRPr="005A01C6">
        <w:rPr>
          <w:lang w:val="fr-LU"/>
        </w:rPr>
        <w:t>oracle</w:t>
      </w:r>
      <w:proofErr w:type="gramEnd"/>
      <w:r w:rsidRPr="005A01C6">
        <w:rPr>
          <w:lang w:val="fr-LU"/>
        </w:rPr>
        <w:t>@svloracledb201t SDDV]$ pwd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/opt/oracle/DATADEVICES/SDDV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 xml:space="preserve">[oracle@svloracledb201t </w:t>
      </w:r>
      <w:proofErr w:type="gramStart"/>
      <w:r w:rsidRPr="00FA0ACB">
        <w:t>SDDV]$</w:t>
      </w:r>
      <w:proofErr w:type="gramEnd"/>
      <w:r w:rsidRPr="00FA0ACB">
        <w:t xml:space="preserve"> ls -</w:t>
      </w:r>
      <w:proofErr w:type="spellStart"/>
      <w:r w:rsidRPr="00FA0ACB">
        <w:t>rtl</w:t>
      </w:r>
      <w:proofErr w:type="spellEnd"/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total 1604588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</w:t>
      </w:r>
      <w:proofErr w:type="spellStart"/>
      <w:r w:rsidRPr="00FA0ACB">
        <w:t>rw</w:t>
      </w:r>
      <w:proofErr w:type="spellEnd"/>
      <w:r w:rsidRPr="00FA0ACB">
        <w:t xml:space="preserve">-r----- 1 oracle </w:t>
      </w:r>
      <w:proofErr w:type="spellStart"/>
      <w:proofErr w:type="gramStart"/>
      <w:r w:rsidRPr="00FA0ACB">
        <w:t>oinstall</w:t>
      </w:r>
      <w:proofErr w:type="spellEnd"/>
      <w:r w:rsidRPr="00FA0ACB">
        <w:t xml:space="preserve">  20979712</w:t>
      </w:r>
      <w:proofErr w:type="gramEnd"/>
      <w:r w:rsidRPr="00FA0ACB">
        <w:t xml:space="preserve"> May 22 20:33 temp01.dbf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</w:t>
      </w:r>
      <w:proofErr w:type="spellStart"/>
      <w:r w:rsidRPr="00FA0ACB">
        <w:t>rw</w:t>
      </w:r>
      <w:proofErr w:type="spellEnd"/>
      <w:r w:rsidRPr="00FA0ACB">
        <w:t xml:space="preserve">-r----- 1 oracle </w:t>
      </w:r>
      <w:proofErr w:type="spellStart"/>
      <w:r w:rsidRPr="00FA0ACB">
        <w:t>oinstall</w:t>
      </w:r>
      <w:proofErr w:type="spellEnd"/>
      <w:r w:rsidRPr="00FA0ACB">
        <w:t xml:space="preserve">   5251072 May 25 14:07 users01.dbf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</w:t>
      </w:r>
      <w:proofErr w:type="spellStart"/>
      <w:r w:rsidRPr="00FA0ACB">
        <w:t>rw</w:t>
      </w:r>
      <w:proofErr w:type="spellEnd"/>
      <w:r w:rsidRPr="00FA0ACB">
        <w:t xml:space="preserve">-r----- 1 oracle </w:t>
      </w:r>
      <w:proofErr w:type="spellStart"/>
      <w:r w:rsidRPr="00FA0ACB">
        <w:t>oinstall</w:t>
      </w:r>
      <w:proofErr w:type="spellEnd"/>
      <w:r w:rsidRPr="00FA0ACB">
        <w:t xml:space="preserve"> 734011392 May 25 14:28 system01.dbf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</w:t>
      </w:r>
      <w:proofErr w:type="spellStart"/>
      <w:r w:rsidRPr="00FA0ACB">
        <w:t>rw</w:t>
      </w:r>
      <w:proofErr w:type="spellEnd"/>
      <w:r w:rsidRPr="00FA0ACB">
        <w:t xml:space="preserve">-r----- 1 oracle </w:t>
      </w:r>
      <w:proofErr w:type="spellStart"/>
      <w:r w:rsidRPr="00FA0ACB">
        <w:t>oinstall</w:t>
      </w:r>
      <w:proofErr w:type="spellEnd"/>
      <w:r w:rsidRPr="00FA0ACB">
        <w:t xml:space="preserve"> 576724992 May 25 14:32 sysaux01.dbf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A0ACB">
        <w:rPr>
          <w:b/>
        </w:rPr>
        <w:t>-</w:t>
      </w:r>
      <w:proofErr w:type="spellStart"/>
      <w:r w:rsidRPr="00FA0ACB">
        <w:rPr>
          <w:b/>
        </w:rPr>
        <w:t>rw</w:t>
      </w:r>
      <w:proofErr w:type="spellEnd"/>
      <w:r w:rsidRPr="00FA0ACB">
        <w:rPr>
          <w:b/>
        </w:rPr>
        <w:t xml:space="preserve">------- 1 oracle </w:t>
      </w:r>
      <w:proofErr w:type="spellStart"/>
      <w:r w:rsidRPr="00FA0ACB">
        <w:rPr>
          <w:b/>
        </w:rPr>
        <w:t>oinstall</w:t>
      </w:r>
      <w:proofErr w:type="spellEnd"/>
      <w:r w:rsidRPr="00FA0ACB">
        <w:rPr>
          <w:b/>
        </w:rPr>
        <w:t xml:space="preserve">      2400 May 25 14:36 </w:t>
      </w:r>
      <w:proofErr w:type="gramStart"/>
      <w:r w:rsidRPr="00FA0ACB">
        <w:rPr>
          <w:b/>
        </w:rPr>
        <w:t>ewallet.p</w:t>
      </w:r>
      <w:proofErr w:type="gramEnd"/>
      <w:r w:rsidRPr="00FA0ACB">
        <w:rPr>
          <w:b/>
        </w:rPr>
        <w:t>12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</w:t>
      </w:r>
      <w:proofErr w:type="spellStart"/>
      <w:r w:rsidRPr="00FA0ACB">
        <w:t>rw</w:t>
      </w:r>
      <w:proofErr w:type="spellEnd"/>
      <w:r w:rsidRPr="00FA0ACB">
        <w:t xml:space="preserve">-r----- 1 oracle </w:t>
      </w:r>
      <w:proofErr w:type="spellStart"/>
      <w:r w:rsidRPr="00FA0ACB">
        <w:t>oinstall</w:t>
      </w:r>
      <w:proofErr w:type="spellEnd"/>
      <w:r w:rsidRPr="00FA0ACB">
        <w:t xml:space="preserve"> 325066752 May 25 14:37 undotbs01.dbf</w:t>
      </w:r>
    </w:p>
    <w:p w:rsidR="00FA0ACB" w:rsidRPr="00CB0A62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 xml:space="preserve">[oracle@svloracledb201t </w:t>
      </w:r>
      <w:proofErr w:type="gramStart"/>
      <w:r w:rsidRPr="00CB0A62">
        <w:t>SDDV]$</w:t>
      </w:r>
      <w:proofErr w:type="gramEnd"/>
    </w:p>
    <w:p w:rsidR="00FA0ACB" w:rsidRPr="00CB0A62" w:rsidRDefault="00FA0ACB" w:rsidP="00FA0ACB"/>
    <w:p w:rsidR="00633D41" w:rsidRPr="00CB0A62" w:rsidRDefault="00633D41">
      <w:r w:rsidRPr="00CB0A62">
        <w:br w:type="page"/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lastRenderedPageBreak/>
        <w:t xml:space="preserve">[oracle@svloracledb201t </w:t>
      </w:r>
      <w:proofErr w:type="gramStart"/>
      <w:r w:rsidRPr="00633D41">
        <w:t>SDDV]$</w:t>
      </w:r>
      <w:proofErr w:type="gramEnd"/>
      <w:r w:rsidRPr="00633D41">
        <w:t xml:space="preserve"> </w:t>
      </w:r>
      <w:proofErr w:type="spellStart"/>
      <w:r w:rsidRPr="00633D41">
        <w:t>sqlplus</w:t>
      </w:r>
      <w:proofErr w:type="spellEnd"/>
      <w:r w:rsidRPr="00633D41">
        <w:t xml:space="preserve"> / as </w:t>
      </w:r>
      <w:proofErr w:type="spellStart"/>
      <w:r w:rsidRPr="00633D41">
        <w:t>sysdba</w:t>
      </w:r>
      <w:proofErr w:type="spellEnd"/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SQL*Plus: Release 12.2.0.1.0 Production on Mon May 25 14:45:50 2020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Copyright (c) 1982, 2016, Oracle.  All rights reserved.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Connected to: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Oracle Database 12c Enterprise Edition Release 12.2.0.1.0 - 64bit Production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SQL&gt; set lines 1000 pages 1000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 xml:space="preserve">SQL&gt; select * from </w:t>
      </w:r>
      <w:proofErr w:type="spellStart"/>
      <w:r w:rsidRPr="00633D41">
        <w:t>v$encryption_wallet</w:t>
      </w:r>
      <w:proofErr w:type="spellEnd"/>
      <w:r w:rsidRPr="00633D41">
        <w:t>;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WRL_TYPE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--------------------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WRL_PARAMETER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3D41">
        <w:t>STATUS                         WALLET_TYPE          WALLET_OR FULLY_BAC     CON_ID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633D41">
        <w:rPr>
          <w:lang w:val="fr-LU"/>
        </w:rPr>
        <w:t>------------------------------ -------------------- --------- --------- ----------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633D41">
        <w:rPr>
          <w:lang w:val="fr-LU"/>
        </w:rPr>
        <w:t>FILE</w:t>
      </w:r>
    </w:p>
    <w:p w:rsidR="00633D41" w:rsidRPr="00633D41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633D41">
        <w:rPr>
          <w:lang w:val="fr-LU"/>
        </w:rPr>
        <w:t>/</w:t>
      </w:r>
      <w:proofErr w:type="spellStart"/>
      <w:r w:rsidRPr="00633D41">
        <w:rPr>
          <w:lang w:val="fr-LU"/>
        </w:rPr>
        <w:t>opt</w:t>
      </w:r>
      <w:proofErr w:type="spellEnd"/>
      <w:r w:rsidRPr="00633D41">
        <w:rPr>
          <w:lang w:val="fr-LU"/>
        </w:rPr>
        <w:t>/oracle/DATADEVICES/SDDV/</w:t>
      </w:r>
    </w:p>
    <w:p w:rsidR="00633D41" w:rsidRPr="00CB0A62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>OPEN                           PASSWORD             SINGLE    NO                 0</w:t>
      </w:r>
    </w:p>
    <w:p w:rsidR="00633D41" w:rsidRPr="00CB0A62" w:rsidRDefault="00633D41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>SQL&gt;</w:t>
      </w:r>
    </w:p>
    <w:p w:rsidR="00633D41" w:rsidRPr="00CB0A62" w:rsidRDefault="00633D41" w:rsidP="00633D41"/>
    <w:p w:rsidR="000838D5" w:rsidRPr="00CB0A62" w:rsidRDefault="000838D5">
      <w:r w:rsidRPr="00CB0A62">
        <w:br w:type="page"/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lastRenderedPageBreak/>
        <w:t xml:space="preserve">[oracle@svloracledb201t </w:t>
      </w:r>
      <w:proofErr w:type="gramStart"/>
      <w:r w:rsidRPr="000838D5">
        <w:t>SDDV]$</w:t>
      </w:r>
      <w:proofErr w:type="gramEnd"/>
      <w:r w:rsidRPr="000838D5">
        <w:t xml:space="preserve"> </w:t>
      </w:r>
      <w:proofErr w:type="spellStart"/>
      <w:r w:rsidRPr="000838D5">
        <w:t>sqlplus</w:t>
      </w:r>
      <w:proofErr w:type="spellEnd"/>
      <w:r w:rsidRPr="000838D5">
        <w:t xml:space="preserve"> / as </w:t>
      </w:r>
      <w:proofErr w:type="spellStart"/>
      <w:r w:rsidRPr="000838D5">
        <w:t>sysdba</w:t>
      </w:r>
      <w:proofErr w:type="spellEnd"/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SQL*Plus: Release 12.2.0.1.0 Production on Mon May 25 14:45:50 2020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Copyright (c) 1982, 2016, Oracle.  All rights reserved.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Connected to: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Oracle Database 12c Enterprise Edition Release 12.2.0.1.0 - 64bit Production</w:t>
      </w:r>
    </w:p>
    <w:p w:rsidR="000838D5" w:rsidRPr="000838D5" w:rsidRDefault="00F2483A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SQL&gt; </w:t>
      </w:r>
      <w:r w:rsidR="000838D5" w:rsidRPr="000838D5">
        <w:t>set lines 1000 pages 1000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 xml:space="preserve">SQL&gt; select * from </w:t>
      </w:r>
      <w:proofErr w:type="spellStart"/>
      <w:r w:rsidRPr="000838D5">
        <w:t>v$encryption_wallet</w:t>
      </w:r>
      <w:proofErr w:type="spellEnd"/>
      <w:r w:rsidRPr="000838D5">
        <w:t>;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WRL_TYPE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--------------------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WRL_PARAMETER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STATUS                         WALLET_TYPE          WALLET_OR FULLY_BAC     CON_ID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0838D5">
        <w:rPr>
          <w:lang w:val="fr-LU"/>
        </w:rPr>
        <w:t>------------------------------ -------------------- --------- --------- ----------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0838D5">
        <w:rPr>
          <w:lang w:val="fr-LU"/>
        </w:rPr>
        <w:t>FILE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0838D5">
        <w:rPr>
          <w:lang w:val="fr-LU"/>
        </w:rPr>
        <w:t>/</w:t>
      </w:r>
      <w:proofErr w:type="spellStart"/>
      <w:r w:rsidRPr="000838D5">
        <w:rPr>
          <w:lang w:val="fr-LU"/>
        </w:rPr>
        <w:t>opt</w:t>
      </w:r>
      <w:proofErr w:type="spellEnd"/>
      <w:r w:rsidRPr="000838D5">
        <w:rPr>
          <w:lang w:val="fr-LU"/>
        </w:rPr>
        <w:t>/oracle/DATADEVICES/SDDV/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OPEN                           PASSWORD             SINGLE    NO                 0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SQL&gt; SHOW PARAMETER COMPATIBLE;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NAME                                 TYPE        VALUE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lastRenderedPageBreak/>
        <w:t>------------------------------------ ----------- ------------------------------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>compatible                           string      12.2.0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0838D5">
        <w:t>noncdb_compatible</w:t>
      </w:r>
      <w:proofErr w:type="spellEnd"/>
      <w:r w:rsidRPr="000838D5">
        <w:t xml:space="preserve">                    </w:t>
      </w:r>
      <w:proofErr w:type="spellStart"/>
      <w:r w:rsidRPr="000838D5">
        <w:t>boolean</w:t>
      </w:r>
      <w:proofErr w:type="spellEnd"/>
      <w:r w:rsidRPr="000838D5">
        <w:t xml:space="preserve">     FALSE</w:t>
      </w:r>
    </w:p>
    <w:p w:rsidR="000838D5" w:rsidRPr="000838D5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838D5">
        <w:t xml:space="preserve">SQL&gt; select </w:t>
      </w:r>
      <w:proofErr w:type="spellStart"/>
      <w:r w:rsidRPr="000838D5">
        <w:t>object_name</w:t>
      </w:r>
      <w:proofErr w:type="spellEnd"/>
      <w:r w:rsidRPr="000838D5">
        <w:t xml:space="preserve">, owner from </w:t>
      </w:r>
      <w:proofErr w:type="spellStart"/>
      <w:r w:rsidRPr="000838D5">
        <w:t>dba_invalid_objects</w:t>
      </w:r>
      <w:proofErr w:type="spellEnd"/>
      <w:r w:rsidRPr="000838D5">
        <w:t>;</w:t>
      </w:r>
    </w:p>
    <w:p w:rsidR="000838D5" w:rsidRPr="00CB0A62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>no rows selected</w:t>
      </w:r>
    </w:p>
    <w:p w:rsidR="000838D5" w:rsidRPr="00CB0A62" w:rsidRDefault="000838D5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>SQL&gt;</w:t>
      </w:r>
    </w:p>
    <w:p w:rsidR="000838D5" w:rsidRPr="00CB0A62" w:rsidRDefault="000838D5">
      <w:r w:rsidRPr="00CB0A62">
        <w:br w:type="page"/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lastRenderedPageBreak/>
        <w:t xml:space="preserve">[oracle@svloracledb201t </w:t>
      </w:r>
      <w:proofErr w:type="gramStart"/>
      <w:r w:rsidRPr="00FA0ACB">
        <w:t>SDDV]$</w:t>
      </w:r>
      <w:proofErr w:type="gramEnd"/>
      <w:r w:rsidRPr="00FA0ACB">
        <w:t xml:space="preserve"> </w:t>
      </w:r>
      <w:proofErr w:type="spellStart"/>
      <w:r w:rsidRPr="00FA0ACB">
        <w:t>sqlplus</w:t>
      </w:r>
      <w:proofErr w:type="spellEnd"/>
      <w:r w:rsidRPr="00FA0ACB">
        <w:t xml:space="preserve"> / as </w:t>
      </w:r>
      <w:proofErr w:type="spellStart"/>
      <w:r w:rsidRPr="00FA0ACB">
        <w:t>sysdba</w:t>
      </w:r>
      <w:proofErr w:type="spellEnd"/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SQL*Plus: Release 12.2.0.1.0 Production on Mon May 25 14:38:44 2020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Copyright (c) 1982, 2016, Oracle.  All rights reserved.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Connected to: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Oracle Database 12c Enterprise Edition Release 12.2.0.1.0 - 64bit Production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SQL&gt; set lines 1000 pages 1000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 xml:space="preserve">SQL&gt; select * from </w:t>
      </w:r>
      <w:proofErr w:type="spellStart"/>
      <w:r w:rsidRPr="00FA0ACB">
        <w:t>v$encryption_wallet</w:t>
      </w:r>
      <w:proofErr w:type="spellEnd"/>
      <w:r w:rsidRPr="00FA0ACB">
        <w:t>;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WRL_TYPE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--------------------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WRL_PARAMETER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STATUS                         WALLET_TYPE          WALLET_OR FULLY_BAC     CON_ID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FA0ACB">
        <w:rPr>
          <w:lang w:val="fr-LU"/>
        </w:rPr>
        <w:t>------------------------------ -------------------- --------- --------- ----------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FA0ACB">
        <w:rPr>
          <w:lang w:val="fr-LU"/>
        </w:rPr>
        <w:t>FILE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FA0ACB">
        <w:rPr>
          <w:lang w:val="fr-LU"/>
        </w:rPr>
        <w:t>/</w:t>
      </w:r>
      <w:proofErr w:type="spellStart"/>
      <w:r w:rsidRPr="00FA0ACB">
        <w:rPr>
          <w:lang w:val="fr-LU"/>
        </w:rPr>
        <w:t>opt</w:t>
      </w:r>
      <w:proofErr w:type="spellEnd"/>
      <w:r w:rsidRPr="00FA0ACB">
        <w:rPr>
          <w:lang w:val="fr-LU"/>
        </w:rPr>
        <w:t>/oracle/DATADEVICES/SDDV/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CLOSED                         UNKNOWN              SINGLE    UNDEFINED          0</w:t>
      </w:r>
    </w:p>
    <w:p w:rsidR="00FA0ACB" w:rsidRPr="00FA0ACB" w:rsidRDefault="00FA0ACB" w:rsidP="00FA0ACB"/>
    <w:p w:rsidR="00FA0ACB" w:rsidRDefault="00FA0ACB">
      <w:r>
        <w:br w:type="page"/>
      </w:r>
    </w:p>
    <w:p w:rsidR="00FA0ACB" w:rsidRPr="00FA0ACB" w:rsidRDefault="00FA0ACB" w:rsidP="00FA0ACB"/>
    <w:p w:rsidR="00FA0ACB" w:rsidRPr="009729C8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729C8">
        <w:rPr>
          <w:b/>
        </w:rPr>
        <w:t>SQL&gt; ADMINISTER KEY MANAGEMENT SET KEYSTORE OPEN IDENTIFIED BY SDDV_2020;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A0ACB">
        <w:t>keystore</w:t>
      </w:r>
      <w:proofErr w:type="spellEnd"/>
      <w:r w:rsidRPr="00FA0ACB">
        <w:t xml:space="preserve"> altered.</w:t>
      </w:r>
    </w:p>
    <w:p w:rsidR="00FA0ACB" w:rsidRPr="00FA0ACB" w:rsidRDefault="00FA0ACB" w:rsidP="00FA0ACB"/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 xml:space="preserve">SQL&gt; select * from </w:t>
      </w:r>
      <w:proofErr w:type="spellStart"/>
      <w:r w:rsidRPr="00FA0ACB">
        <w:t>v$encryption_wallet</w:t>
      </w:r>
      <w:proofErr w:type="spellEnd"/>
      <w:r w:rsidRPr="00FA0ACB">
        <w:t>;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WRL_TYPE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--------------------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WRL_PARAMETER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STATUS                         WALLET_TYPE          WALLET_OR FULLY_BAC     CON_ID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FA0ACB">
        <w:rPr>
          <w:lang w:val="fr-LU"/>
        </w:rPr>
        <w:t>------------------------------ -------------------- --------- --------- ----------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FA0ACB">
        <w:rPr>
          <w:lang w:val="fr-LU"/>
        </w:rPr>
        <w:t>FILE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FA0ACB">
        <w:rPr>
          <w:lang w:val="fr-LU"/>
        </w:rPr>
        <w:t>/</w:t>
      </w:r>
      <w:proofErr w:type="spellStart"/>
      <w:r w:rsidRPr="00FA0ACB">
        <w:rPr>
          <w:lang w:val="fr-LU"/>
        </w:rPr>
        <w:t>opt</w:t>
      </w:r>
      <w:proofErr w:type="spellEnd"/>
      <w:r w:rsidRPr="00FA0ACB">
        <w:rPr>
          <w:lang w:val="fr-LU"/>
        </w:rPr>
        <w:t>/oracle/DATADEVICES/SDDV/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OPEN_NO_MASTER_KEY             PASSWORD             SINGLE    UNDEFINED          0</w:t>
      </w:r>
    </w:p>
    <w:p w:rsid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>SQL&gt;</w:t>
      </w:r>
    </w:p>
    <w:p w:rsidR="00FA0ACB" w:rsidRDefault="00FA0ACB">
      <w:r>
        <w:br w:type="page"/>
      </w:r>
    </w:p>
    <w:p w:rsidR="00FA0ACB" w:rsidRPr="00FA0ACB" w:rsidRDefault="00FA0ACB" w:rsidP="00FA0ACB"/>
    <w:p w:rsidR="00FA0ACB" w:rsidRPr="009729C8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729C8">
        <w:rPr>
          <w:b/>
        </w:rPr>
        <w:t>SQL&gt; ADMINISTER KEY MANAGEMENT SET KEY USING TAG 'KEYSTORE_MASTER_KEY' IDENTIFIED BY SDDV_2020 WITH BACKUP USING '</w:t>
      </w:r>
      <w:proofErr w:type="spellStart"/>
      <w:r w:rsidRPr="009729C8">
        <w:rPr>
          <w:b/>
        </w:rPr>
        <w:t>keystore_master_key_sddv</w:t>
      </w:r>
      <w:proofErr w:type="spellEnd"/>
      <w:r w:rsidRPr="009729C8">
        <w:rPr>
          <w:b/>
        </w:rPr>
        <w:t>';</w:t>
      </w:r>
    </w:p>
    <w:p w:rsidR="00FA0ACB" w:rsidRPr="00CB0A62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CB0A62">
        <w:t>keystore</w:t>
      </w:r>
      <w:proofErr w:type="spellEnd"/>
      <w:r w:rsidRPr="00CB0A62">
        <w:t xml:space="preserve"> altered.</w:t>
      </w:r>
    </w:p>
    <w:p w:rsidR="00FA0ACB" w:rsidRPr="00CB0A62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0A62">
        <w:t>SQL&gt;</w:t>
      </w:r>
    </w:p>
    <w:p w:rsidR="00FA0ACB" w:rsidRPr="00CB0A62" w:rsidRDefault="00FA0ACB">
      <w:r w:rsidRPr="00CB0A62">
        <w:br w:type="page"/>
      </w:r>
    </w:p>
    <w:p w:rsidR="00FA0ACB" w:rsidRPr="00CB0A62" w:rsidRDefault="00FA0ACB" w:rsidP="00FA0ACB"/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0ACB">
        <w:t xml:space="preserve">[oracle@svloracledb201t </w:t>
      </w:r>
      <w:proofErr w:type="gramStart"/>
      <w:r w:rsidRPr="00FA0ACB">
        <w:t>SDDV]$</w:t>
      </w:r>
      <w:proofErr w:type="gramEnd"/>
      <w:r w:rsidRPr="00FA0ACB">
        <w:t xml:space="preserve"> </w:t>
      </w:r>
      <w:proofErr w:type="spellStart"/>
      <w:r w:rsidRPr="00FA0ACB">
        <w:t>pwd</w:t>
      </w:r>
      <w:proofErr w:type="spellEnd"/>
    </w:p>
    <w:p w:rsidR="00FA0ACB" w:rsidRPr="00CB0A62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nl-NL"/>
        </w:rPr>
      </w:pPr>
      <w:r w:rsidRPr="00CB0A62">
        <w:rPr>
          <w:lang w:val="nl-NL"/>
        </w:rPr>
        <w:t>/</w:t>
      </w:r>
      <w:proofErr w:type="spellStart"/>
      <w:r w:rsidRPr="00CB0A62">
        <w:rPr>
          <w:lang w:val="nl-NL"/>
        </w:rPr>
        <w:t>opt</w:t>
      </w:r>
      <w:proofErr w:type="spellEnd"/>
      <w:r w:rsidRPr="00CB0A62">
        <w:rPr>
          <w:lang w:val="nl-NL"/>
        </w:rPr>
        <w:t>/</w:t>
      </w:r>
      <w:proofErr w:type="spellStart"/>
      <w:r w:rsidRPr="00CB0A62">
        <w:rPr>
          <w:lang w:val="nl-NL"/>
        </w:rPr>
        <w:t>oracle</w:t>
      </w:r>
      <w:proofErr w:type="spellEnd"/>
      <w:r w:rsidRPr="00CB0A62">
        <w:rPr>
          <w:lang w:val="nl-NL"/>
        </w:rPr>
        <w:t>/DATADEVICES/SDDV</w:t>
      </w:r>
    </w:p>
    <w:p w:rsidR="00FA0ACB" w:rsidRPr="00CB0A62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  <w:lang w:val="nl-NL"/>
        </w:rPr>
      </w:pPr>
      <w:r w:rsidRPr="00CB0A62">
        <w:rPr>
          <w:rFonts w:ascii="Courier New" w:hAnsi="Courier New" w:cs="Courier New"/>
          <w:sz w:val="20"/>
          <w:szCs w:val="20"/>
          <w:lang w:val="nl-NL"/>
        </w:rPr>
        <w:t>[</w:t>
      </w:r>
      <w:proofErr w:type="gramStart"/>
      <w:r w:rsidRPr="00CB0A62">
        <w:rPr>
          <w:rFonts w:ascii="Courier New" w:hAnsi="Courier New" w:cs="Courier New"/>
          <w:sz w:val="20"/>
          <w:szCs w:val="20"/>
          <w:lang w:val="nl-NL"/>
        </w:rPr>
        <w:t>oracle</w:t>
      </w:r>
      <w:proofErr w:type="gramEnd"/>
      <w:r w:rsidRPr="00CB0A62">
        <w:rPr>
          <w:rFonts w:ascii="Courier New" w:hAnsi="Courier New" w:cs="Courier New"/>
          <w:sz w:val="20"/>
          <w:szCs w:val="20"/>
          <w:lang w:val="nl-NL"/>
        </w:rPr>
        <w:t xml:space="preserve">@svloracledb201t SDDV]$ </w:t>
      </w:r>
      <w:proofErr w:type="spellStart"/>
      <w:r w:rsidRPr="00CB0A62">
        <w:rPr>
          <w:rFonts w:ascii="Courier New" w:hAnsi="Courier New" w:cs="Courier New"/>
          <w:sz w:val="20"/>
          <w:szCs w:val="20"/>
          <w:lang w:val="nl-NL"/>
        </w:rPr>
        <w:t>ls</w:t>
      </w:r>
      <w:proofErr w:type="spellEnd"/>
      <w:r w:rsidRPr="00CB0A62">
        <w:rPr>
          <w:rFonts w:ascii="Courier New" w:hAnsi="Courier New" w:cs="Courier New"/>
          <w:sz w:val="20"/>
          <w:szCs w:val="20"/>
          <w:lang w:val="nl-NL"/>
        </w:rPr>
        <w:t xml:space="preserve"> -</w:t>
      </w:r>
      <w:proofErr w:type="spellStart"/>
      <w:r w:rsidRPr="00CB0A62">
        <w:rPr>
          <w:rFonts w:ascii="Courier New" w:hAnsi="Courier New" w:cs="Courier New"/>
          <w:sz w:val="20"/>
          <w:szCs w:val="20"/>
          <w:lang w:val="nl-NL"/>
        </w:rPr>
        <w:t>lrt</w:t>
      </w:r>
      <w:proofErr w:type="spellEnd"/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total 1604592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-r----- 1 oracle 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   5251072 May 25 14:07 users01.dbf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------- 1 oracle 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      2400 May 25 14:41 </w:t>
      </w:r>
      <w:r w:rsidRPr="00FA0ACB">
        <w:rPr>
          <w:rFonts w:ascii="Courier New" w:hAnsi="Courier New" w:cs="Courier New"/>
          <w:b/>
          <w:sz w:val="20"/>
          <w:szCs w:val="20"/>
        </w:rPr>
        <w:t>ewallet_2020052512414998_keystore_master_key_</w:t>
      </w:r>
      <w:proofErr w:type="gramStart"/>
      <w:r w:rsidRPr="00FA0ACB">
        <w:rPr>
          <w:rFonts w:ascii="Courier New" w:hAnsi="Courier New" w:cs="Courier New"/>
          <w:b/>
          <w:sz w:val="20"/>
          <w:szCs w:val="20"/>
        </w:rPr>
        <w:t>sddv.p</w:t>
      </w:r>
      <w:proofErr w:type="gramEnd"/>
      <w:r w:rsidRPr="00FA0ACB">
        <w:rPr>
          <w:rFonts w:ascii="Courier New" w:hAnsi="Courier New" w:cs="Courier New"/>
          <w:b/>
          <w:sz w:val="20"/>
          <w:szCs w:val="20"/>
        </w:rPr>
        <w:t>12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20"/>
          <w:szCs w:val="20"/>
        </w:rPr>
      </w:pPr>
      <w:r w:rsidRPr="00FA0ACB">
        <w:rPr>
          <w:rFonts w:ascii="Courier New" w:hAnsi="Courier New" w:cs="Courier New"/>
          <w:b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b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b/>
          <w:sz w:val="20"/>
          <w:szCs w:val="20"/>
        </w:rPr>
        <w:t xml:space="preserve">------- 1 oracle </w:t>
      </w:r>
      <w:proofErr w:type="spellStart"/>
      <w:r w:rsidRPr="00FA0ACB">
        <w:rPr>
          <w:rFonts w:ascii="Courier New" w:hAnsi="Courier New" w:cs="Courier New"/>
          <w:b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b/>
          <w:sz w:val="20"/>
          <w:szCs w:val="20"/>
        </w:rPr>
        <w:t xml:space="preserve">      4032 May 25 14:41 </w:t>
      </w:r>
      <w:proofErr w:type="gramStart"/>
      <w:r w:rsidRPr="00FA0ACB">
        <w:rPr>
          <w:rFonts w:ascii="Courier New" w:hAnsi="Courier New" w:cs="Courier New"/>
          <w:b/>
          <w:sz w:val="20"/>
          <w:szCs w:val="20"/>
        </w:rPr>
        <w:t>ewallet.p</w:t>
      </w:r>
      <w:proofErr w:type="gramEnd"/>
      <w:r w:rsidRPr="00FA0ACB">
        <w:rPr>
          <w:rFonts w:ascii="Courier New" w:hAnsi="Courier New" w:cs="Courier New"/>
          <w:b/>
          <w:sz w:val="20"/>
          <w:szCs w:val="20"/>
        </w:rPr>
        <w:t>12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-r----- 1 oracle 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 734011392 May 25 14:41 system01.dbf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-r----- 1 oracle 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 576724992 May 25 14:41 sysaux01.dbf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-r----- 1 oracle 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 325066752 May 25 14:41 undotbs01.dbf</w:t>
      </w:r>
    </w:p>
    <w:p w:rsidR="00FA0ACB" w:rsidRPr="00FA0ACB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FA0AC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FA0ACB">
        <w:rPr>
          <w:rFonts w:ascii="Courier New" w:hAnsi="Courier New" w:cs="Courier New"/>
          <w:sz w:val="20"/>
          <w:szCs w:val="20"/>
        </w:rPr>
        <w:t>rw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-r----- 1 oracle </w:t>
      </w:r>
      <w:proofErr w:type="spellStart"/>
      <w:proofErr w:type="gramStart"/>
      <w:r w:rsidRPr="00FA0ACB">
        <w:rPr>
          <w:rFonts w:ascii="Courier New" w:hAnsi="Courier New" w:cs="Courier New"/>
          <w:sz w:val="20"/>
          <w:szCs w:val="20"/>
        </w:rPr>
        <w:t>oinstall</w:t>
      </w:r>
      <w:proofErr w:type="spellEnd"/>
      <w:r w:rsidRPr="00FA0ACB">
        <w:rPr>
          <w:rFonts w:ascii="Courier New" w:hAnsi="Courier New" w:cs="Courier New"/>
          <w:sz w:val="20"/>
          <w:szCs w:val="20"/>
        </w:rPr>
        <w:t xml:space="preserve">  20979712</w:t>
      </w:r>
      <w:proofErr w:type="gramEnd"/>
      <w:r w:rsidRPr="00FA0ACB">
        <w:rPr>
          <w:rFonts w:ascii="Courier New" w:hAnsi="Courier New" w:cs="Courier New"/>
          <w:sz w:val="20"/>
          <w:szCs w:val="20"/>
        </w:rPr>
        <w:t xml:space="preserve"> May 25 14:41 temp01.dbf</w:t>
      </w:r>
    </w:p>
    <w:p w:rsidR="00FA0ACB" w:rsidRPr="00CB0A62" w:rsidRDefault="00FA0ACB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CB0A62">
        <w:rPr>
          <w:rFonts w:ascii="Courier New" w:hAnsi="Courier New" w:cs="Courier New"/>
          <w:sz w:val="20"/>
          <w:szCs w:val="20"/>
        </w:rPr>
        <w:t xml:space="preserve">[oracle@svloracledb201t </w:t>
      </w:r>
      <w:proofErr w:type="gramStart"/>
      <w:r w:rsidRPr="00CB0A62">
        <w:rPr>
          <w:rFonts w:ascii="Courier New" w:hAnsi="Courier New" w:cs="Courier New"/>
          <w:sz w:val="20"/>
          <w:szCs w:val="20"/>
        </w:rPr>
        <w:t>SDDV]$</w:t>
      </w:r>
      <w:proofErr w:type="gramEnd"/>
    </w:p>
    <w:p w:rsidR="00751699" w:rsidRPr="00CB0A62" w:rsidRDefault="00751699">
      <w:r w:rsidRPr="00CB0A62">
        <w:br w:type="page"/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lastRenderedPageBreak/>
        <w:t xml:space="preserve">[oracle@svloracledb201t </w:t>
      </w:r>
      <w:proofErr w:type="gramStart"/>
      <w:r w:rsidRPr="00751699">
        <w:t>SDDV]$</w:t>
      </w:r>
      <w:proofErr w:type="gramEnd"/>
      <w:r w:rsidRPr="00751699">
        <w:t xml:space="preserve"> </w:t>
      </w:r>
      <w:proofErr w:type="spellStart"/>
      <w:r w:rsidRPr="00751699">
        <w:t>sqlplus</w:t>
      </w:r>
      <w:proofErr w:type="spellEnd"/>
      <w:r w:rsidRPr="00751699">
        <w:t xml:space="preserve"> / as </w:t>
      </w:r>
      <w:proofErr w:type="spellStart"/>
      <w:r w:rsidRPr="00751699">
        <w:t>sysdba</w:t>
      </w:r>
      <w:proofErr w:type="spellEnd"/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SQL*Plus: Release 12.2.0.1.0 Production on Mon May 25 14:45:50 2020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Copyright (c) 1982, 2016, Oracle.  All rights reserved.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Connected to: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Oracle Database 12c Enterprise Edition Release 12.2.0.1.0 - 64bit Production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SQL&gt; set lines 1000 pages 1000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 xml:space="preserve">SQL&gt; select * from </w:t>
      </w:r>
      <w:proofErr w:type="spellStart"/>
      <w:r w:rsidRPr="00751699">
        <w:t>v$encryption_wallet</w:t>
      </w:r>
      <w:proofErr w:type="spellEnd"/>
      <w:r w:rsidRPr="00751699">
        <w:t>;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WRL_TYPE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--------------------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WRL_PARAMETER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STATUS                         WALLET_TYPE          WALLET_OR FULLY_BAC     CON_ID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751699">
        <w:rPr>
          <w:lang w:val="fr-LU"/>
        </w:rPr>
        <w:t>------------------------------ -------------------- --------- --------- ----------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751699">
        <w:rPr>
          <w:lang w:val="fr-LU"/>
        </w:rPr>
        <w:t>FILE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 w:rsidRPr="00751699">
        <w:rPr>
          <w:lang w:val="fr-LU"/>
        </w:rPr>
        <w:t>/</w:t>
      </w:r>
      <w:proofErr w:type="spellStart"/>
      <w:r w:rsidRPr="00751699">
        <w:rPr>
          <w:lang w:val="fr-LU"/>
        </w:rPr>
        <w:t>opt</w:t>
      </w:r>
      <w:proofErr w:type="spellEnd"/>
      <w:r w:rsidRPr="00751699">
        <w:rPr>
          <w:lang w:val="fr-LU"/>
        </w:rPr>
        <w:t>/oracle/DATADEVICES/SDDV/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OPEN                           PASSWORD             SINGLE    NO                 0</w:t>
      </w:r>
    </w:p>
    <w:p w:rsidR="00751699" w:rsidRPr="00751699" w:rsidRDefault="00751699" w:rsidP="00751699"/>
    <w:p w:rsidR="00474DA7" w:rsidRDefault="00474DA7">
      <w:r>
        <w:br w:type="page"/>
      </w:r>
    </w:p>
    <w:p w:rsidR="00751699" w:rsidRPr="00751699" w:rsidRDefault="00751699" w:rsidP="00751699"/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SQL&gt; SHOW PARAMETER COMPATIBLE;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NAME                                 TYPE        VALUE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------------------------------------ ----------- ------------------------------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>compatible                           string      12.2.0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751699">
        <w:t>noncdb_compatible</w:t>
      </w:r>
      <w:proofErr w:type="spellEnd"/>
      <w:r w:rsidRPr="00751699">
        <w:t xml:space="preserve">                    </w:t>
      </w:r>
      <w:proofErr w:type="spellStart"/>
      <w:r w:rsidRPr="00751699">
        <w:t>boolean</w:t>
      </w:r>
      <w:proofErr w:type="spellEnd"/>
      <w:r w:rsidRPr="00751699">
        <w:t xml:space="preserve">     FALSE</w:t>
      </w:r>
    </w:p>
    <w:p w:rsidR="00751699" w:rsidRPr="00751699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51699">
        <w:t xml:space="preserve">SQL&gt; select </w:t>
      </w:r>
      <w:proofErr w:type="spellStart"/>
      <w:r w:rsidRPr="00751699">
        <w:t>object_name</w:t>
      </w:r>
      <w:proofErr w:type="spellEnd"/>
      <w:r w:rsidRPr="00751699">
        <w:t xml:space="preserve">, owner from </w:t>
      </w:r>
      <w:proofErr w:type="spellStart"/>
      <w:r w:rsidRPr="00751699">
        <w:t>dba_invalid_objects</w:t>
      </w:r>
      <w:proofErr w:type="spellEnd"/>
      <w:r w:rsidRPr="00751699">
        <w:t>;</w:t>
      </w:r>
    </w:p>
    <w:p w:rsidR="00751699" w:rsidRPr="001B37A4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B37A4">
        <w:t>no rows selected</w:t>
      </w:r>
    </w:p>
    <w:p w:rsidR="00FA0ACB" w:rsidRPr="001B37A4" w:rsidRDefault="00751699" w:rsidP="00474D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B37A4">
        <w:t>SQL&gt;</w:t>
      </w:r>
    </w:p>
    <w:p w:rsidR="00751699" w:rsidRPr="001B37A4" w:rsidRDefault="00751699" w:rsidP="00751699"/>
    <w:p w:rsidR="007862F9" w:rsidRPr="001B37A4" w:rsidRDefault="007862F9" w:rsidP="00751699"/>
    <w:p w:rsidR="007862F9" w:rsidRPr="001B37A4" w:rsidRDefault="007862F9" w:rsidP="00751699"/>
    <w:p w:rsidR="007862F9" w:rsidRPr="001B37A4" w:rsidRDefault="007862F9">
      <w:r w:rsidRPr="001B37A4">
        <w:br w:type="page"/>
      </w:r>
    </w:p>
    <w:p w:rsidR="00E950A4" w:rsidRPr="001B37A4" w:rsidRDefault="00E950A4" w:rsidP="00F30EB6">
      <w:pPr>
        <w:pStyle w:val="Heading2"/>
      </w:pPr>
      <w:r w:rsidRPr="001B37A4">
        <w:lastRenderedPageBreak/>
        <w:t>Désactivation du Database Vault</w:t>
      </w:r>
    </w:p>
    <w:p w:rsidR="00E950A4" w:rsidRPr="001B37A4" w:rsidRDefault="00E950A4" w:rsidP="00E950A4"/>
    <w:p w:rsidR="00E950A4" w:rsidRPr="001B37A4" w:rsidRDefault="00E950A4" w:rsidP="00E95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B37A4">
        <w:t>sqlplus admvault/mot_depasse</w:t>
      </w:r>
    </w:p>
    <w:p w:rsidR="00E950A4" w:rsidRPr="00E950A4" w:rsidRDefault="00E950A4" w:rsidP="00E95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950A4">
        <w:t>EXECUTE DBMS_MACADM.DISABLE_DV;</w:t>
      </w:r>
    </w:p>
    <w:p w:rsidR="00E950A4" w:rsidRPr="00E950A4" w:rsidRDefault="00E950A4" w:rsidP="00E95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950A4">
        <w:t>CONNECT / AS SYSDBA</w:t>
      </w:r>
    </w:p>
    <w:p w:rsidR="00E950A4" w:rsidRPr="00E950A4" w:rsidRDefault="00E950A4" w:rsidP="00E95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950A4">
        <w:t>SHUTDOWN IMMEDIATE;</w:t>
      </w:r>
    </w:p>
    <w:p w:rsidR="00E950A4" w:rsidRDefault="00E950A4" w:rsidP="00E95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proofErr w:type="gramStart"/>
      <w:r w:rsidRPr="00E950A4">
        <w:rPr>
          <w:lang w:val="fr-LU"/>
        </w:rPr>
        <w:t>STARTUP;</w:t>
      </w:r>
      <w:proofErr w:type="gramEnd"/>
    </w:p>
    <w:p w:rsidR="00E950A4" w:rsidRDefault="00E950A4" w:rsidP="00E95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LU"/>
        </w:rPr>
      </w:pPr>
      <w:r>
        <w:rPr>
          <w:lang w:val="fr-LU"/>
        </w:rPr>
        <w:t>Exit</w:t>
      </w:r>
    </w:p>
    <w:p w:rsidR="00E950A4" w:rsidRPr="00E950A4" w:rsidRDefault="00E950A4" w:rsidP="00E950A4">
      <w:pPr>
        <w:rPr>
          <w:lang w:val="fr-LU"/>
        </w:rPr>
      </w:pPr>
    </w:p>
    <w:p w:rsidR="007862F9" w:rsidRDefault="00F30EB6" w:rsidP="00F30EB6">
      <w:pPr>
        <w:pStyle w:val="Heading2"/>
        <w:rPr>
          <w:lang w:val="fr-LU"/>
        </w:rPr>
      </w:pPr>
      <w:r>
        <w:rPr>
          <w:lang w:val="fr-LU"/>
        </w:rPr>
        <w:t>Création des user et tablespace pour SDDV</w:t>
      </w:r>
    </w:p>
    <w:p w:rsidR="00E950A4" w:rsidRDefault="00E950A4" w:rsidP="00751699">
      <w:pPr>
        <w:rPr>
          <w:lang w:val="fr-LU"/>
        </w:rPr>
      </w:pPr>
    </w:p>
    <w:p w:rsidR="00E950A4" w:rsidRDefault="00E950A4" w:rsidP="00751699">
      <w:pPr>
        <w:rPr>
          <w:lang w:val="fr-LU"/>
        </w:rPr>
      </w:pPr>
      <w:r>
        <w:rPr>
          <w:noProof/>
        </w:rPr>
        <w:drawing>
          <wp:inline distT="0" distB="0" distL="0" distR="0" wp14:anchorId="2EE11AE5" wp14:editId="5F657A61">
            <wp:extent cx="5943600" cy="158686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A4" w:rsidRDefault="00E950A4" w:rsidP="00751699">
      <w:pPr>
        <w:rPr>
          <w:lang w:val="fr-LU"/>
        </w:rPr>
      </w:pPr>
    </w:p>
    <w:p w:rsidR="001415DD" w:rsidRDefault="001415DD">
      <w:pPr>
        <w:rPr>
          <w:lang w:val="fr-LU"/>
        </w:rPr>
      </w:pPr>
      <w:r>
        <w:rPr>
          <w:lang w:val="fr-LU"/>
        </w:rPr>
        <w:br w:type="page"/>
      </w:r>
    </w:p>
    <w:p w:rsidR="001415DD" w:rsidRDefault="001415DD" w:rsidP="001415DD">
      <w:pPr>
        <w:pStyle w:val="Heading2"/>
        <w:rPr>
          <w:lang w:val="fr-LU"/>
        </w:rPr>
      </w:pPr>
      <w:r>
        <w:rPr>
          <w:lang w:val="fr-LU"/>
        </w:rPr>
        <w:lastRenderedPageBreak/>
        <w:t>Sauvegarde la base de données SDDV Vierge.</w:t>
      </w:r>
    </w:p>
    <w:p w:rsidR="001415DD" w:rsidRPr="001415DD" w:rsidRDefault="001415DD" w:rsidP="001415DD">
      <w:pPr>
        <w:rPr>
          <w:lang w:val="fr-LU"/>
        </w:rPr>
      </w:pP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RMAN</w:t>
      </w:r>
      <w:proofErr w:type="gramStart"/>
      <w:r w:rsidRPr="001415DD">
        <w:t>&gt;  backup</w:t>
      </w:r>
      <w:proofErr w:type="gramEnd"/>
      <w:r w:rsidRPr="001415DD">
        <w:t xml:space="preserve"> database plus </w:t>
      </w:r>
      <w:proofErr w:type="spellStart"/>
      <w:r w:rsidRPr="001415DD">
        <w:t>archivelog</w:t>
      </w:r>
      <w:proofErr w:type="spellEnd"/>
      <w:r w:rsidRPr="001415DD">
        <w:t>;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Starting backup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current log archived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allocated channel: ORA_DISK_1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SID=129 device type=DISK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starting archived log backup set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specifying archived log(s) in backup set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archived log thread=1 sequence=5 RECID=1 STAMP=1043332413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archived log thread=1 sequence=6 RECID=2 STAMP=1043335417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starting piece 1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finished piece 1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piece handle=/data_SDDV/FRA/TSDDV/backupset/2020_06_17/o1_mf_annnn_TAG20200617T152338_hgn6bth9_.bkp tag=TAG20200617T152338 comment=NONE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backup set complete, elapsed time: 00:00:01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Finished backup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Starting backup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using channel ORA_DISK_1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starting full datafile backup set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specifying datafile(s) in backup set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number=00003 name=/</w:t>
      </w:r>
      <w:proofErr w:type="spellStart"/>
      <w:r w:rsidRPr="001415DD">
        <w:t>data_SDDV</w:t>
      </w:r>
      <w:proofErr w:type="spellEnd"/>
      <w:r w:rsidRPr="001415DD">
        <w:t>/DATAFILES/TSDDV/undotbs01.dbf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lastRenderedPageBreak/>
        <w:t>input datafile file number=00001 name=/</w:t>
      </w:r>
      <w:proofErr w:type="spellStart"/>
      <w:r w:rsidRPr="001415DD">
        <w:t>data_SDDV</w:t>
      </w:r>
      <w:proofErr w:type="spellEnd"/>
      <w:r w:rsidRPr="001415DD">
        <w:t>/DATAFILES/TSDDV/system01.dbf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number=00002 name=/</w:t>
      </w:r>
      <w:proofErr w:type="spellStart"/>
      <w:r w:rsidRPr="001415DD">
        <w:t>data_SDDV</w:t>
      </w:r>
      <w:proofErr w:type="spellEnd"/>
      <w:r w:rsidRPr="001415DD">
        <w:t>/DATAFILES/TSDDV/sysaux01.dbf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number=00005 name=/</w:t>
      </w:r>
      <w:proofErr w:type="spellStart"/>
      <w:r w:rsidRPr="001415DD">
        <w:t>data_SDDV</w:t>
      </w:r>
      <w:proofErr w:type="spellEnd"/>
      <w:r w:rsidRPr="001415DD">
        <w:t>/DATAFILES/TSDDV/CRMLU_STG_PS1.dbf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number=00006 name=/</w:t>
      </w:r>
      <w:proofErr w:type="spellStart"/>
      <w:r w:rsidRPr="001415DD">
        <w:t>data_SDDV</w:t>
      </w:r>
      <w:proofErr w:type="spellEnd"/>
      <w:r w:rsidRPr="001415DD">
        <w:t>/DATAFILES/TSDDV/EDW_BV1.dbf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number=00007 name=/</w:t>
      </w:r>
      <w:proofErr w:type="spellStart"/>
      <w:r w:rsidRPr="001415DD">
        <w:t>data_SDDV</w:t>
      </w:r>
      <w:proofErr w:type="spellEnd"/>
      <w:r w:rsidRPr="001415DD">
        <w:t>/DATAFILES/TSDDV/EDW_CDC_CRMLU1.dbf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number=00008 name=/</w:t>
      </w:r>
      <w:proofErr w:type="spellStart"/>
      <w:r w:rsidRPr="001415DD">
        <w:t>data_SDDV</w:t>
      </w:r>
      <w:proofErr w:type="spellEnd"/>
      <w:r w:rsidRPr="001415DD">
        <w:t>/DATAFILES/TSDDV/EDW_CDC_IBBALU1.dbf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number=00009 name=/</w:t>
      </w:r>
      <w:proofErr w:type="spellStart"/>
      <w:r w:rsidRPr="001415DD">
        <w:t>data_SDDV</w:t>
      </w:r>
      <w:proofErr w:type="spellEnd"/>
      <w:r w:rsidRPr="001415DD">
        <w:t>/DATAFILES/TSDDV/EDW_DFV_CRMLU1.dbf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number=00010 name=/</w:t>
      </w:r>
      <w:proofErr w:type="spellStart"/>
      <w:r w:rsidRPr="001415DD">
        <w:t>data_SDDV</w:t>
      </w:r>
      <w:proofErr w:type="spellEnd"/>
      <w:r w:rsidRPr="001415DD">
        <w:t>/DATAFILES/TSDDV/EDW_DFV_IBBALU1.dbf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number=00011 name=/</w:t>
      </w:r>
      <w:proofErr w:type="spellStart"/>
      <w:r w:rsidRPr="001415DD">
        <w:t>data_SDDV</w:t>
      </w:r>
      <w:proofErr w:type="spellEnd"/>
      <w:r w:rsidRPr="001415DD">
        <w:t>/DATAFILES/TSDDV/EDW_EXT_CRMLU1.dbf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number=00012 name=/</w:t>
      </w:r>
      <w:proofErr w:type="spellStart"/>
      <w:r w:rsidRPr="001415DD">
        <w:t>data_SDDV</w:t>
      </w:r>
      <w:proofErr w:type="spellEnd"/>
      <w:r w:rsidRPr="001415DD">
        <w:t>/DATAFILES/TSDDV/EDW_EXT_IBBALU1.dbf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number=00013 name=/</w:t>
      </w:r>
      <w:proofErr w:type="spellStart"/>
      <w:r w:rsidRPr="001415DD">
        <w:t>data_SDDV</w:t>
      </w:r>
      <w:proofErr w:type="spellEnd"/>
      <w:r w:rsidRPr="001415DD">
        <w:t>/DATAFILES/TSDDV/EDW_FA_RUN_INFO_CRMLU1.dbf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number=00014 name=/</w:t>
      </w:r>
      <w:proofErr w:type="spellStart"/>
      <w:r w:rsidRPr="001415DD">
        <w:t>data_SDDV</w:t>
      </w:r>
      <w:proofErr w:type="spellEnd"/>
      <w:r w:rsidRPr="001415DD">
        <w:t>/DATAFILES/TSDDV/EDW_FA_RUN_INFO_IBBALU1.dbf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number=00015 name=/</w:t>
      </w:r>
      <w:proofErr w:type="spellStart"/>
      <w:r w:rsidRPr="001415DD">
        <w:t>data_SDDV</w:t>
      </w:r>
      <w:proofErr w:type="spellEnd"/>
      <w:r w:rsidRPr="001415DD">
        <w:t>/DATAFILES/TSDDV/EDW_FL1.dbf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number=00016 name=/</w:t>
      </w:r>
      <w:proofErr w:type="spellStart"/>
      <w:r w:rsidRPr="001415DD">
        <w:t>data_SDDV</w:t>
      </w:r>
      <w:proofErr w:type="spellEnd"/>
      <w:r w:rsidRPr="001415DD">
        <w:t>/DATAFILES/TSDDV/EDW_INI_CRMLU1.dbf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number=00017 name=/</w:t>
      </w:r>
      <w:proofErr w:type="spellStart"/>
      <w:r w:rsidRPr="001415DD">
        <w:t>data_SDDV</w:t>
      </w:r>
      <w:proofErr w:type="spellEnd"/>
      <w:r w:rsidRPr="001415DD">
        <w:t>/DATAFILES/TSDDV/EDW_INI_IBBALU1.dbf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number=00018 name=/</w:t>
      </w:r>
      <w:proofErr w:type="spellStart"/>
      <w:r w:rsidRPr="001415DD">
        <w:t>data_SDDV</w:t>
      </w:r>
      <w:proofErr w:type="spellEnd"/>
      <w:r w:rsidRPr="001415DD">
        <w:t>/DATAFILES/TSDDV/EDW_STG_CRMLU1.dbf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number=00019 name=/</w:t>
      </w:r>
      <w:proofErr w:type="spellStart"/>
      <w:r w:rsidRPr="001415DD">
        <w:t>data_SDDV</w:t>
      </w:r>
      <w:proofErr w:type="spellEnd"/>
      <w:r w:rsidRPr="001415DD">
        <w:t>/DATAFILES/TSDDV/EDW_STG_IBBALU1.dbf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number=00020 name=/</w:t>
      </w:r>
      <w:proofErr w:type="spellStart"/>
      <w:r w:rsidRPr="001415DD">
        <w:t>data_SDDV</w:t>
      </w:r>
      <w:proofErr w:type="spellEnd"/>
      <w:r w:rsidRPr="001415DD">
        <w:t>/DATAFILES/TSDDV/MIS_STG_PS_LU1.dbf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number=00021 name=/</w:t>
      </w:r>
      <w:proofErr w:type="spellStart"/>
      <w:r w:rsidRPr="001415DD">
        <w:t>data_SDDV</w:t>
      </w:r>
      <w:proofErr w:type="spellEnd"/>
      <w:r w:rsidRPr="001415DD">
        <w:t>/DATAFILES/TSDDV/EDW_PHYS_CRMLU1.dbf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number=00022 name=/</w:t>
      </w:r>
      <w:proofErr w:type="spellStart"/>
      <w:r w:rsidRPr="001415DD">
        <w:t>data_SDDV</w:t>
      </w:r>
      <w:proofErr w:type="spellEnd"/>
      <w:r w:rsidRPr="001415DD">
        <w:t>/DATAFILES/TSDDV/EDW_PHYS_IBBLU1.dbf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number=00023 name=/</w:t>
      </w:r>
      <w:proofErr w:type="spellStart"/>
      <w:r w:rsidRPr="001415DD">
        <w:t>data_SDDV</w:t>
      </w:r>
      <w:proofErr w:type="spellEnd"/>
      <w:r w:rsidRPr="001415DD">
        <w:t>/DATAFILES/TSDDV/SDDV_BO_RO1.dbf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number=00024 name=/</w:t>
      </w:r>
      <w:proofErr w:type="spellStart"/>
      <w:r w:rsidRPr="001415DD">
        <w:t>data_SDDV</w:t>
      </w:r>
      <w:proofErr w:type="spellEnd"/>
      <w:r w:rsidRPr="001415DD">
        <w:t>/DATAFILES/TSDDV/SDDV_TALEND1.dbf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number=00025 name=/</w:t>
      </w:r>
      <w:proofErr w:type="spellStart"/>
      <w:r w:rsidRPr="001415DD">
        <w:t>data_SDDV</w:t>
      </w:r>
      <w:proofErr w:type="spellEnd"/>
      <w:r w:rsidRPr="001415DD">
        <w:t>/DATAFILES/TSDDV/EDW_TALEND1.dbf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datafile file number=00004 name=/</w:t>
      </w:r>
      <w:proofErr w:type="spellStart"/>
      <w:r w:rsidRPr="001415DD">
        <w:t>data_SDDV</w:t>
      </w:r>
      <w:proofErr w:type="spellEnd"/>
      <w:r w:rsidRPr="001415DD">
        <w:t>/DATAFILES/TSDDV/users01.dbf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lastRenderedPageBreak/>
        <w:t>channel ORA_DISK_1: starting piece 1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finished piece 1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piece handle=/data_SDDV/FRA/TSDDV/backupset/2020_06_17/o1_mf_nnndf_TAG20200617T152339_hgn6bw76_.bkp tag=TAG20200617T152339 comment=NONE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backup set complete, elapsed time: 00:00:25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Finished backup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Starting backup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current log archived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using channel ORA_DISK_1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starting archived log backup set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specifying archived log(s) in backup set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input archived log thread=1 sequence=7 RECID=3 STAMP=1043335445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starting piece 1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finished piece 1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piece handle=/data_SDDV/FRA/TSDDV/backupset/2020_06_17/o1_mf_annnn_TAG20200617T152405_hgn6co88_.bkp tag=TAG20200617T152405 comment=NONE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channel ORA_DISK_1: backup set complete, elapsed time: 00:00:01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Finished backup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 xml:space="preserve">Starting Control File and SPFILE </w:t>
      </w:r>
      <w:proofErr w:type="spellStart"/>
      <w:r w:rsidRPr="001415DD">
        <w:t>Autobackup</w:t>
      </w:r>
      <w:proofErr w:type="spellEnd"/>
      <w:r w:rsidRPr="001415DD">
        <w:t xml:space="preserve">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>piece handle=/data_SDDV/FRA/TSDDV/autobackup/2020_06_17/o1_mf_s_1043335446_hgn6cpmw_.bkp comment=NONE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415DD">
        <w:t xml:space="preserve">Finished Control File and SPFILE </w:t>
      </w:r>
      <w:proofErr w:type="spellStart"/>
      <w:r w:rsidRPr="001415DD">
        <w:t>Autobackup</w:t>
      </w:r>
      <w:proofErr w:type="spellEnd"/>
      <w:r w:rsidRPr="001415DD">
        <w:t xml:space="preserve"> at 17-JUN-20</w:t>
      </w:r>
    </w:p>
    <w:p w:rsidR="001415DD" w:rsidRPr="001415DD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641854" w:rsidRPr="001B37A4" w:rsidRDefault="001415DD" w:rsidP="001415D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B37A4">
        <w:lastRenderedPageBreak/>
        <w:t>RMAN&gt;</w:t>
      </w:r>
    </w:p>
    <w:p w:rsidR="00252ADC" w:rsidRPr="001B37A4" w:rsidRDefault="00641854">
      <w:r w:rsidRPr="001B37A4">
        <w:br w:type="page"/>
      </w:r>
      <w:r w:rsidR="00252ADC" w:rsidRPr="001B37A4">
        <w:lastRenderedPageBreak/>
        <w:br w:type="page"/>
      </w:r>
    </w:p>
    <w:p w:rsidR="00252ADC" w:rsidRPr="00252ADC" w:rsidRDefault="00252ADC" w:rsidP="00252ADC">
      <w:r w:rsidRPr="00252ADC">
        <w:lastRenderedPageBreak/>
        <w:t>RMAN&gt; CONFIGURE DEVICE TYPE DISK PARALLELISM 1 BACKUP TYPE TO COMPRESSED BACKUPSET;</w:t>
      </w:r>
    </w:p>
    <w:p w:rsidR="00252ADC" w:rsidRPr="00252ADC" w:rsidRDefault="00252ADC" w:rsidP="00252ADC"/>
    <w:p w:rsidR="00252ADC" w:rsidRPr="00252ADC" w:rsidRDefault="00252ADC" w:rsidP="00252ADC">
      <w:r w:rsidRPr="00252ADC">
        <w:t>new RMAN configuration parameters:</w:t>
      </w:r>
    </w:p>
    <w:p w:rsidR="00252ADC" w:rsidRPr="00252ADC" w:rsidRDefault="00252ADC" w:rsidP="00252ADC">
      <w:r w:rsidRPr="00252ADC">
        <w:t>CONFIGURE DEVICE TYPE DISK PARALLELISM 1 BACKUP TYPE TO COMPRESSED BACKUPSET;</w:t>
      </w:r>
    </w:p>
    <w:p w:rsidR="00252ADC" w:rsidRPr="00252ADC" w:rsidRDefault="00252ADC" w:rsidP="00252ADC">
      <w:r w:rsidRPr="00252ADC">
        <w:t>new RMAN configuration parameters are successfully stored</w:t>
      </w:r>
    </w:p>
    <w:p w:rsidR="00252ADC" w:rsidRPr="00252ADC" w:rsidRDefault="00252ADC" w:rsidP="00252ADC">
      <w:r w:rsidRPr="00252ADC">
        <w:t>released channel: ORA_DISK_1</w:t>
      </w:r>
    </w:p>
    <w:p w:rsidR="00252ADC" w:rsidRPr="00252ADC" w:rsidRDefault="00252ADC" w:rsidP="00252ADC"/>
    <w:p w:rsidR="00252ADC" w:rsidRPr="00252ADC" w:rsidRDefault="00252ADC" w:rsidP="00252ADC">
      <w:r w:rsidRPr="00252ADC">
        <w:t>RMAN&gt; show all;</w:t>
      </w:r>
    </w:p>
    <w:p w:rsidR="00252ADC" w:rsidRPr="00252ADC" w:rsidRDefault="00252ADC" w:rsidP="00252ADC"/>
    <w:p w:rsidR="00252ADC" w:rsidRPr="00252ADC" w:rsidRDefault="00252ADC" w:rsidP="00252ADC">
      <w:r w:rsidRPr="00252ADC">
        <w:t xml:space="preserve">RMAN configuration parameters for database with </w:t>
      </w:r>
      <w:proofErr w:type="spellStart"/>
      <w:r w:rsidRPr="00252ADC">
        <w:t>db_unique_name</w:t>
      </w:r>
      <w:proofErr w:type="spellEnd"/>
      <w:r w:rsidRPr="00252ADC">
        <w:t xml:space="preserve"> TSDDV are:</w:t>
      </w:r>
    </w:p>
    <w:p w:rsidR="00252ADC" w:rsidRPr="00252ADC" w:rsidRDefault="00252ADC" w:rsidP="00252ADC">
      <w:r w:rsidRPr="00252ADC">
        <w:t>CONFIGURE RETENTION POLICY TO REDUNDANCY 1; # default</w:t>
      </w:r>
    </w:p>
    <w:p w:rsidR="00252ADC" w:rsidRPr="00252ADC" w:rsidRDefault="00252ADC" w:rsidP="00252ADC">
      <w:r w:rsidRPr="00252ADC">
        <w:t>CONFIGURE BACKUP OPTIMIZATION OFF; # default</w:t>
      </w:r>
    </w:p>
    <w:p w:rsidR="00252ADC" w:rsidRPr="00252ADC" w:rsidRDefault="00252ADC" w:rsidP="00252ADC">
      <w:r w:rsidRPr="00252ADC">
        <w:t>CONFIGURE DEFAULT DEVICE TYPE TO DISK; # default</w:t>
      </w:r>
    </w:p>
    <w:p w:rsidR="00252ADC" w:rsidRPr="00252ADC" w:rsidRDefault="00252ADC" w:rsidP="00252ADC">
      <w:r w:rsidRPr="00252ADC">
        <w:t>CONFIGURE CONTROLFILE AUTOBACKUP ON; # default</w:t>
      </w:r>
    </w:p>
    <w:p w:rsidR="00252ADC" w:rsidRPr="00252ADC" w:rsidRDefault="00252ADC" w:rsidP="00252ADC">
      <w:r w:rsidRPr="00252ADC">
        <w:t>CONFIGURE CONTROLFILE AUTOBACKUP FORMAT FOR DEVICE TYPE DISK TO '%F'; # default</w:t>
      </w:r>
    </w:p>
    <w:p w:rsidR="00252ADC" w:rsidRPr="00252ADC" w:rsidRDefault="00252ADC" w:rsidP="00252ADC">
      <w:pPr>
        <w:rPr>
          <w:color w:val="C0504D" w:themeColor="accent2"/>
        </w:rPr>
      </w:pPr>
      <w:r w:rsidRPr="00252ADC">
        <w:rPr>
          <w:color w:val="C0504D" w:themeColor="accent2"/>
        </w:rPr>
        <w:t>CONFIGURE DEVICE TYPE DISK PARALLELISM 1 BACKUP TYPE TO COMPRESSED BACKUPSET;</w:t>
      </w:r>
    </w:p>
    <w:p w:rsidR="00252ADC" w:rsidRPr="00252ADC" w:rsidRDefault="00252ADC" w:rsidP="00252ADC">
      <w:r w:rsidRPr="00252ADC">
        <w:t>CONFIGURE DATAFILE BACKUP COPIES FOR DEVICE TYPE DISK TO 1; # default</w:t>
      </w:r>
    </w:p>
    <w:p w:rsidR="00252ADC" w:rsidRPr="00252ADC" w:rsidRDefault="00252ADC" w:rsidP="00252ADC">
      <w:r w:rsidRPr="00252ADC">
        <w:t>CONFIGURE ARCHIVELOG BACKUP COPIES FOR DEVICE TYPE DISK TO 1; # default</w:t>
      </w:r>
    </w:p>
    <w:p w:rsidR="00252ADC" w:rsidRPr="00252ADC" w:rsidRDefault="00252ADC" w:rsidP="00252ADC">
      <w:r w:rsidRPr="00252ADC">
        <w:t>CONFIGURE MAXSETSIZE TO UNLIMITED; # default</w:t>
      </w:r>
    </w:p>
    <w:p w:rsidR="00252ADC" w:rsidRPr="00252ADC" w:rsidRDefault="00252ADC" w:rsidP="00252ADC">
      <w:r w:rsidRPr="00252ADC">
        <w:t>CONFIGURE ENCRYPTION FOR DATABASE OFF; # default</w:t>
      </w:r>
    </w:p>
    <w:p w:rsidR="00252ADC" w:rsidRPr="00252ADC" w:rsidRDefault="00252ADC" w:rsidP="00252ADC">
      <w:r w:rsidRPr="00252ADC">
        <w:t>CONFIGURE ENCRYPTION ALGORITHM 'AES128'; # default</w:t>
      </w:r>
    </w:p>
    <w:p w:rsidR="00252ADC" w:rsidRPr="00252ADC" w:rsidRDefault="00252ADC" w:rsidP="00252ADC">
      <w:r w:rsidRPr="00252ADC">
        <w:t xml:space="preserve">CONFIGURE COMPRESSION ALGORITHM 'BASIC' AS OF RELEASE 'DEFAULT' OPTIMIZE FOR LOAD </w:t>
      </w:r>
      <w:proofErr w:type="gramStart"/>
      <w:r w:rsidRPr="00252ADC">
        <w:t>TRUE ;</w:t>
      </w:r>
      <w:proofErr w:type="gramEnd"/>
      <w:r w:rsidRPr="00252ADC">
        <w:t xml:space="preserve"> # default</w:t>
      </w:r>
    </w:p>
    <w:p w:rsidR="00252ADC" w:rsidRPr="00252ADC" w:rsidRDefault="00252ADC" w:rsidP="00252ADC">
      <w:r w:rsidRPr="00252ADC">
        <w:t>CONFIGURE RMAN OUTPUT TO KEEP FOR 7 DAYS; # default</w:t>
      </w:r>
    </w:p>
    <w:p w:rsidR="00252ADC" w:rsidRPr="00252ADC" w:rsidRDefault="00252ADC" w:rsidP="00252ADC">
      <w:r w:rsidRPr="00252ADC">
        <w:t>CONFIGURE ARCHIVELOG DELETION POLICY TO NONE; # default</w:t>
      </w:r>
    </w:p>
    <w:p w:rsidR="00252ADC" w:rsidRPr="00252ADC" w:rsidRDefault="00252ADC" w:rsidP="00252ADC">
      <w:r w:rsidRPr="00252ADC">
        <w:lastRenderedPageBreak/>
        <w:t>CONFIGURE SNAPSHOT CONTROLFILE NAME TO '/opt/Oracle-12c-Binaries/product/12.2.0/dbhome_1/dbs/snapcf_TSDDV.f'; # default</w:t>
      </w:r>
    </w:p>
    <w:p w:rsidR="00252ADC" w:rsidRPr="00252ADC" w:rsidRDefault="00252ADC" w:rsidP="00252ADC"/>
    <w:p w:rsidR="00641854" w:rsidRPr="001B37A4" w:rsidRDefault="00252ADC" w:rsidP="00252ADC">
      <w:r w:rsidRPr="001B37A4">
        <w:t>RMAN&gt;</w:t>
      </w:r>
    </w:p>
    <w:p w:rsidR="00D34060" w:rsidRPr="001B37A4" w:rsidRDefault="00D34060"/>
    <w:p w:rsidR="00252ADC" w:rsidRPr="001B37A4" w:rsidRDefault="00252ADC">
      <w:r w:rsidRPr="001B37A4">
        <w:br w:type="page"/>
      </w:r>
    </w:p>
    <w:p w:rsidR="00252ADC" w:rsidRPr="001B37A4" w:rsidRDefault="00252ADC">
      <w:r w:rsidRPr="001B37A4">
        <w:lastRenderedPageBreak/>
        <w:br w:type="page"/>
      </w:r>
    </w:p>
    <w:p w:rsidR="00252ADC" w:rsidRPr="001B37A4" w:rsidRDefault="00252ADC">
      <w:r w:rsidRPr="001B37A4">
        <w:lastRenderedPageBreak/>
        <w:br w:type="page"/>
      </w:r>
    </w:p>
    <w:p w:rsidR="00641854" w:rsidRPr="001B37A4" w:rsidRDefault="00641854" w:rsidP="00751699"/>
    <w:p w:rsidR="00AE239A" w:rsidRDefault="00AE239A" w:rsidP="00AE239A"/>
    <w:p w:rsidR="005C6386" w:rsidRDefault="005C6386" w:rsidP="00AE239A"/>
    <w:p w:rsidR="005C6386" w:rsidRDefault="005C6386" w:rsidP="005C6386"/>
    <w:p w:rsidR="005C6386" w:rsidRDefault="005C6386" w:rsidP="005C6386">
      <w:r>
        <w:t xml:space="preserve">CREATE BIGFILE TABLESPACE CRMLU_STG_PS </w:t>
      </w:r>
    </w:p>
    <w:p w:rsidR="005C6386" w:rsidRDefault="005C6386" w:rsidP="005C6386">
      <w:r>
        <w:t>DATAFILE '/</w:t>
      </w:r>
      <w:proofErr w:type="spellStart"/>
      <w:r>
        <w:t>data_SDDV</w:t>
      </w:r>
      <w:proofErr w:type="spellEnd"/>
      <w:r>
        <w:t>/DATAFILES/TSDDV/CRMLU_STG_PS1.dbf'</w:t>
      </w:r>
    </w:p>
    <w:p w:rsidR="005C6386" w:rsidRDefault="005C6386" w:rsidP="005C6386">
      <w:r>
        <w:t>SIZE 100M</w:t>
      </w:r>
    </w:p>
    <w:p w:rsidR="005C6386" w:rsidRDefault="005C6386" w:rsidP="005C6386">
      <w:r>
        <w:t>AUTOEXTEND ON</w:t>
      </w:r>
    </w:p>
    <w:p w:rsidR="005C6386" w:rsidRDefault="005C6386" w:rsidP="005C6386">
      <w:r>
        <w:t>NEXT 100M</w:t>
      </w:r>
    </w:p>
    <w:p w:rsidR="005C6386" w:rsidRDefault="005C6386" w:rsidP="005C6386">
      <w:r>
        <w:t>SEGMENT SPACE MANAGEMENT AUTO EXTENT</w:t>
      </w:r>
    </w:p>
    <w:p w:rsidR="005C6386" w:rsidRDefault="005C6386" w:rsidP="005C6386">
      <w:r>
        <w:t>MANAGEMENT LOCAL AUTOALLOCATE</w:t>
      </w:r>
    </w:p>
    <w:p w:rsidR="005C6386" w:rsidRDefault="005C6386" w:rsidP="005C6386">
      <w:r>
        <w:t>ENCRYPTION USING 'AES256'</w:t>
      </w:r>
    </w:p>
    <w:p w:rsidR="005C6386" w:rsidRDefault="005C6386" w:rsidP="005C6386">
      <w:r>
        <w:t>DEFAULT STORAGE(ENCRYPT);</w:t>
      </w:r>
    </w:p>
    <w:p w:rsidR="005C6386" w:rsidRDefault="005C6386" w:rsidP="005C6386"/>
    <w:p w:rsidR="005C6386" w:rsidRDefault="005C6386" w:rsidP="005C6386">
      <w:r>
        <w:t>CREATE USER CRMLU_STG_PS IDENTIFIED BY RZbJv929f ACCOUNT UNLOCK</w:t>
      </w:r>
    </w:p>
    <w:p w:rsidR="005C6386" w:rsidRDefault="005C6386" w:rsidP="005C6386">
      <w:r>
        <w:t>DEFAULT TABLESPACE CRMLU_STG_PS</w:t>
      </w:r>
    </w:p>
    <w:p w:rsidR="005C6386" w:rsidRDefault="005C6386" w:rsidP="005C6386">
      <w:r>
        <w:t>TEMPORARY TABLESPACE TEMP</w:t>
      </w:r>
    </w:p>
    <w:p w:rsidR="005C6386" w:rsidRDefault="005C6386" w:rsidP="005C6386">
      <w:r>
        <w:t>QUOTA UNLIMITED ON CRMLU_STG_PS;</w:t>
      </w:r>
    </w:p>
    <w:p w:rsidR="005C6386" w:rsidRDefault="005C6386" w:rsidP="005C6386"/>
    <w:p w:rsidR="005C6386" w:rsidRDefault="005C6386" w:rsidP="005C6386">
      <w:r>
        <w:t>GRANT CREATE SESSION TO CRMLU_STG_PS;</w:t>
      </w:r>
    </w:p>
    <w:p w:rsidR="005C6386" w:rsidRDefault="005C6386" w:rsidP="005C6386">
      <w:r>
        <w:t>GRANT CREATE PROCEDURE TO CRMLU_STG_PS;</w:t>
      </w:r>
    </w:p>
    <w:p w:rsidR="005C6386" w:rsidRDefault="005C6386" w:rsidP="005C6386">
      <w:r>
        <w:t>GRANT CREATE SYNONYM TO CRMLU_STG_PS;</w:t>
      </w:r>
    </w:p>
    <w:p w:rsidR="005C6386" w:rsidRDefault="005C6386" w:rsidP="005C6386">
      <w:r>
        <w:t>GRANT CREATE TRIGGER TO CRMLU_STG_PS;</w:t>
      </w:r>
    </w:p>
    <w:p w:rsidR="005C6386" w:rsidRDefault="005C6386" w:rsidP="005C6386">
      <w:r>
        <w:t>GRANT CREATE TYPE TO CRMLU_STG_PS;</w:t>
      </w:r>
    </w:p>
    <w:p w:rsidR="005C6386" w:rsidRDefault="005C6386" w:rsidP="005C6386">
      <w:r>
        <w:t>GRANT CREATE TABLE TO CRMLU_STG_PS;</w:t>
      </w:r>
    </w:p>
    <w:p w:rsidR="005C6386" w:rsidRDefault="005C6386" w:rsidP="005C6386">
      <w:r>
        <w:lastRenderedPageBreak/>
        <w:t>GRANT CREATE SEQUENCE TO CRMLU_STG_PS;</w:t>
      </w:r>
    </w:p>
    <w:p w:rsidR="005C6386" w:rsidRDefault="005C6386" w:rsidP="005C6386">
      <w:r>
        <w:t>GRANT CREATE ANY DIRECTORY TO CRMLU_STG_PS;</w:t>
      </w:r>
    </w:p>
    <w:p w:rsidR="005C6386" w:rsidRDefault="005C6386" w:rsidP="005C6386">
      <w:r>
        <w:t>GRANT CREATE VIEW TO CRMLU_STG_PS;</w:t>
      </w:r>
    </w:p>
    <w:p w:rsidR="005C6386" w:rsidRDefault="005C6386" w:rsidP="005C6386">
      <w:r>
        <w:t>GRANT CREATE MATERIALIZED VIEW TO CRMLU_STG_PS;</w:t>
      </w:r>
    </w:p>
    <w:p w:rsidR="005C6386" w:rsidRDefault="005C6386" w:rsidP="005C6386">
      <w:r>
        <w:t>GRANT CREATE RULE TO CRMLU_STG_PS;</w:t>
      </w:r>
    </w:p>
    <w:p w:rsidR="005C6386" w:rsidRDefault="005C6386" w:rsidP="005C6386">
      <w:r>
        <w:t>GRANT CREATE JOB TO CRMLU_STG_PS;</w:t>
      </w:r>
    </w:p>
    <w:p w:rsidR="005C6386" w:rsidRPr="00AE239A" w:rsidRDefault="005C6386" w:rsidP="005C6386"/>
    <w:p w:rsidR="00AE239A" w:rsidRPr="00AE239A" w:rsidRDefault="00AE239A" w:rsidP="00AE239A">
      <w:r w:rsidRPr="00AE239A">
        <w:t xml:space="preserve">CREATE TABLESPACE EDW_BV </w:t>
      </w:r>
    </w:p>
    <w:p w:rsidR="00AE239A" w:rsidRPr="00AE239A" w:rsidRDefault="00AE239A" w:rsidP="00AE239A">
      <w:r w:rsidRPr="00AE239A">
        <w:t>BIGFILE DATAFILE '/opt/oracle/DATADEVICES/SDDV/EDW_BV1.dbf'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EDW_BV IDENTIFIED BY y8KH8Lip6 ACCOUNT UNLOCK</w:t>
      </w:r>
    </w:p>
    <w:p w:rsidR="00AE239A" w:rsidRPr="00AE239A" w:rsidRDefault="00AE239A" w:rsidP="00AE239A">
      <w:r w:rsidRPr="00AE239A">
        <w:t>DEFAULT TABLESPACE EDW_BV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EDW_BV;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EDW_BV;</w:t>
      </w:r>
    </w:p>
    <w:p w:rsidR="00AE239A" w:rsidRPr="00AE239A" w:rsidRDefault="00AE239A" w:rsidP="00AE239A">
      <w:r w:rsidRPr="00AE239A">
        <w:t>GRANT CREATE PROCEDURE TO EDW_BV;</w:t>
      </w:r>
    </w:p>
    <w:p w:rsidR="00AE239A" w:rsidRPr="00AE239A" w:rsidRDefault="00AE239A" w:rsidP="00AE239A">
      <w:r w:rsidRPr="00AE239A">
        <w:t>GRANT CREATE SYNONYM TO EDW_BV;</w:t>
      </w:r>
    </w:p>
    <w:p w:rsidR="00AE239A" w:rsidRPr="00AE239A" w:rsidRDefault="00AE239A" w:rsidP="00AE239A">
      <w:r w:rsidRPr="00AE239A">
        <w:lastRenderedPageBreak/>
        <w:t>GRANT CREATE TRIGGER TO EDW_BV;</w:t>
      </w:r>
    </w:p>
    <w:p w:rsidR="00AE239A" w:rsidRPr="00AE239A" w:rsidRDefault="00AE239A" w:rsidP="00AE239A">
      <w:r w:rsidRPr="00AE239A">
        <w:t>GRANT CREATE TYPE TO EDW_BV;</w:t>
      </w:r>
    </w:p>
    <w:p w:rsidR="00AE239A" w:rsidRPr="00AE239A" w:rsidRDefault="00AE239A" w:rsidP="00AE239A">
      <w:r w:rsidRPr="00AE239A">
        <w:t>GRANT CREATE TABLE TO EDW_BV;</w:t>
      </w:r>
    </w:p>
    <w:p w:rsidR="00AE239A" w:rsidRPr="00AE239A" w:rsidRDefault="00AE239A" w:rsidP="00AE239A">
      <w:r w:rsidRPr="00AE239A">
        <w:t>GRANT CREATE SEQUENCE TO EDW_BV;</w:t>
      </w:r>
    </w:p>
    <w:p w:rsidR="00AE239A" w:rsidRPr="00AE239A" w:rsidRDefault="00AE239A" w:rsidP="00AE239A">
      <w:r w:rsidRPr="00AE239A">
        <w:t>GRANT CREATE ANY DIRECTORY TO EDW_BV;</w:t>
      </w:r>
    </w:p>
    <w:p w:rsidR="00AE239A" w:rsidRPr="00AE239A" w:rsidRDefault="00AE239A" w:rsidP="00AE239A">
      <w:r w:rsidRPr="00AE239A">
        <w:t>GRANT CREATE VIEW TO EDW_BV;</w:t>
      </w:r>
    </w:p>
    <w:p w:rsidR="00AE239A" w:rsidRPr="00AE239A" w:rsidRDefault="00AE239A" w:rsidP="00AE239A">
      <w:r w:rsidRPr="00AE239A">
        <w:t>GRANT CREATE MATERIALIZED VIEW TO EDW_BV;</w:t>
      </w:r>
    </w:p>
    <w:p w:rsidR="00AE239A" w:rsidRPr="00AE239A" w:rsidRDefault="00AE239A" w:rsidP="00AE239A">
      <w:r w:rsidRPr="00AE239A">
        <w:t>GRANT CREATE RULE TO EDW_BV;</w:t>
      </w:r>
    </w:p>
    <w:p w:rsidR="00AE239A" w:rsidRPr="00AE239A" w:rsidRDefault="00AE239A" w:rsidP="00AE239A">
      <w:r w:rsidRPr="00AE239A">
        <w:t>GRANT CREATE JOB TO EDW_BV;</w:t>
      </w:r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 xml:space="preserve">CREATE TABLESPACE EDW_CDC_CRMLU </w:t>
      </w:r>
    </w:p>
    <w:p w:rsidR="00AE239A" w:rsidRPr="00AE239A" w:rsidRDefault="00AE239A" w:rsidP="00AE239A">
      <w:r w:rsidRPr="00AE239A">
        <w:t>BIGFILE DATAFILE '/opt/oracle/DATADEVICES/SDDV/EDW_CDC_CRMLU1.dbf'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EDW_CDC_CRMLU IDENTIFIED BY Zz4nMD6qK ACCOUNT UNLOCK</w:t>
      </w:r>
    </w:p>
    <w:p w:rsidR="00AE239A" w:rsidRPr="00AE239A" w:rsidRDefault="00AE239A" w:rsidP="00AE239A">
      <w:r w:rsidRPr="00AE239A">
        <w:t xml:space="preserve">DEFAULT TABLESPACE EDW_CDC_CRMLU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lastRenderedPageBreak/>
        <w:t>QUOTA UNLIMITED ON EDW_CDC_CRMLU;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PROCEDURE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MATERIALIZED VIEW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RULE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EDW_CDC_</w:t>
      </w:r>
      <w:proofErr w:type="gramStart"/>
      <w:r w:rsidRPr="00AE239A">
        <w:t>CRMLU ;</w:t>
      </w:r>
      <w:proofErr w:type="gramEnd"/>
    </w:p>
    <w:p w:rsidR="00AE239A" w:rsidRPr="00AE239A" w:rsidRDefault="00AE239A" w:rsidP="00AE239A"/>
    <w:p w:rsidR="00AE239A" w:rsidRPr="00AE239A" w:rsidRDefault="00AE239A" w:rsidP="00AE239A">
      <w:r w:rsidRPr="00AE239A">
        <w:t xml:space="preserve">CREATE TABLESPACE EDW_CDC_IBBALU </w:t>
      </w:r>
    </w:p>
    <w:p w:rsidR="00AE239A" w:rsidRPr="00AE239A" w:rsidRDefault="00AE239A" w:rsidP="00AE239A">
      <w:r w:rsidRPr="00AE239A">
        <w:t>BIGFILE DATAFILE '/opt/oracle/DATADEVICES/SDDV/EDW_CDC_IBBALU1.dbf'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lastRenderedPageBreak/>
        <w:t>CREATE USER EDW_CDC_IBBALU IDENTIFIED BY Gg7YCv7Yp ACCOUNT UNLOCK</w:t>
      </w:r>
    </w:p>
    <w:p w:rsidR="00AE239A" w:rsidRPr="00AE239A" w:rsidRDefault="00AE239A" w:rsidP="00AE239A">
      <w:r w:rsidRPr="00AE239A">
        <w:t xml:space="preserve">DEFAULT TABLESPACE EDW_CDC_IBBALU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EDW_CDC_IBBALU;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PROCEDURE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SYNONYM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TRIGGER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TYPE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TABLE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SEQUENCE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ANY DIRECTORY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VIEW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MATERIALIZED VIEW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RULE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JOB TO EDW_CDC_</w:t>
      </w:r>
      <w:proofErr w:type="gramStart"/>
      <w:r w:rsidRPr="00AE239A">
        <w:t>IBBALU ;</w:t>
      </w:r>
      <w:proofErr w:type="gramEnd"/>
    </w:p>
    <w:p w:rsidR="00AE239A" w:rsidRPr="00AE239A" w:rsidRDefault="00AE239A" w:rsidP="00AE239A"/>
    <w:p w:rsidR="00AE239A" w:rsidRPr="00AE239A" w:rsidRDefault="00AE239A" w:rsidP="00AE239A">
      <w:r w:rsidRPr="00AE239A">
        <w:t xml:space="preserve">CREATE TABLESPACE EDW_DFV_CRMLU </w:t>
      </w:r>
    </w:p>
    <w:p w:rsidR="00AE239A" w:rsidRPr="00AE239A" w:rsidRDefault="00AE239A" w:rsidP="00AE239A">
      <w:r w:rsidRPr="00AE239A">
        <w:t>BIGFILE DATAFILE '/opt/oracle/DATADEVICES/SDDV/EDW_DFV_CRMLU1.dbf'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lastRenderedPageBreak/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EDW_DFV_CRMLU IDENTIFIED BY Gg7YCv7Yp ACCOUNT UNLOCK</w:t>
      </w:r>
    </w:p>
    <w:p w:rsidR="00AE239A" w:rsidRPr="00AE239A" w:rsidRDefault="00AE239A" w:rsidP="00AE239A">
      <w:r w:rsidRPr="00AE239A">
        <w:t xml:space="preserve">DEFAULT TABLESPACE EDW_DFV_CRMLU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EDW_DFV_CRMLU;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PROCEDURE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MATERIALIZED VIEW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RULE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EDW_DFV_</w:t>
      </w:r>
      <w:proofErr w:type="gramStart"/>
      <w:r w:rsidRPr="00AE239A">
        <w:t>CRMLU ;</w:t>
      </w:r>
      <w:proofErr w:type="gramEnd"/>
    </w:p>
    <w:p w:rsidR="00AE239A" w:rsidRPr="00AE239A" w:rsidRDefault="00AE239A" w:rsidP="00AE239A"/>
    <w:p w:rsidR="00AE239A" w:rsidRPr="00AE239A" w:rsidRDefault="00AE239A" w:rsidP="00AE239A">
      <w:r w:rsidRPr="00AE239A">
        <w:t xml:space="preserve">CREATE TABLESPACE EDW_DFV_IBBALU </w:t>
      </w:r>
    </w:p>
    <w:p w:rsidR="00AE239A" w:rsidRPr="00AE239A" w:rsidRDefault="00AE239A" w:rsidP="00AE239A">
      <w:r w:rsidRPr="00AE239A">
        <w:t>BIGFILE DATAFILE '/opt/oracle/DATADEVICES/SDDV/EDW_DFV_IBBALU1.dbf'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lastRenderedPageBreak/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>CREATE USER EDW_DFV_IBBALU IDENTIFIED BY BbU5X9Wba ACCOUNT UNLOCK</w:t>
      </w:r>
    </w:p>
    <w:p w:rsidR="00AE239A" w:rsidRPr="00AE239A" w:rsidRDefault="00AE239A" w:rsidP="00AE239A">
      <w:r w:rsidRPr="00AE239A">
        <w:t xml:space="preserve">DEFAULT TABLESPACE EDW_DFV_IBBALU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EDW_DFV_IBBALU;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PROCEDURE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SYNONYM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TRIGGER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TYPE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TABLE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SEQUENCE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ANY DIRECTORY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VIEW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MATERIALIZED VIEW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RULE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JOB TO EDW_DFV_</w:t>
      </w:r>
      <w:proofErr w:type="gramStart"/>
      <w:r w:rsidRPr="00AE239A">
        <w:t>IBBALU ;</w:t>
      </w:r>
      <w:proofErr w:type="gramEnd"/>
    </w:p>
    <w:p w:rsidR="00AE239A" w:rsidRPr="00AE239A" w:rsidRDefault="00AE239A" w:rsidP="00AE239A"/>
    <w:p w:rsidR="00AE239A" w:rsidRPr="00AE239A" w:rsidRDefault="00AE239A" w:rsidP="00AE239A">
      <w:r w:rsidRPr="00AE239A">
        <w:lastRenderedPageBreak/>
        <w:t xml:space="preserve">CREATE TABLESPACE EDW_EXT_CRMLU </w:t>
      </w:r>
    </w:p>
    <w:p w:rsidR="00AE239A" w:rsidRPr="00AE239A" w:rsidRDefault="00AE239A" w:rsidP="00AE239A">
      <w:r w:rsidRPr="00AE239A">
        <w:t>BIGFILE DATAFILE '/opt/oracle/DATADEVICES/SDDV/EDW_EXT_CRMLU1.dbf'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EDW_EXT_CRMLU IDENTIFIED BY mM2Quq9Sc ACCOUNT UNLOCK</w:t>
      </w:r>
    </w:p>
    <w:p w:rsidR="00AE239A" w:rsidRPr="00AE239A" w:rsidRDefault="00AE239A" w:rsidP="00AE239A">
      <w:r w:rsidRPr="00AE239A">
        <w:t xml:space="preserve">DEFAULT TABLESPACE EDW_EXT_CRMLU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EDW_EXT_CRMLU;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PROCEDURE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MATERIALIZED VIEW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lastRenderedPageBreak/>
        <w:t>GRANT CREATE RULE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EDW_EXT_</w:t>
      </w:r>
      <w:proofErr w:type="gramStart"/>
      <w:r w:rsidRPr="00AE239A">
        <w:t>CRMLU ;</w:t>
      </w:r>
      <w:proofErr w:type="gramEnd"/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 xml:space="preserve">CREATE TABLESPACE EDW_EXT_IBBALU </w:t>
      </w:r>
    </w:p>
    <w:p w:rsidR="00AE239A" w:rsidRPr="00AE239A" w:rsidRDefault="00AE239A" w:rsidP="00AE239A">
      <w:r w:rsidRPr="00AE239A">
        <w:t>BIGFILE DATAFILE '/opt/oracle/DATADEVICES/SDDV/EDW_EXT_IBBALU1.dbf'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EDW_EXT_IBBALU IDENTIFIED BY Ch4j23qFQ ACCOUNT UNLOCK</w:t>
      </w:r>
    </w:p>
    <w:p w:rsidR="00AE239A" w:rsidRPr="00AE239A" w:rsidRDefault="00AE239A" w:rsidP="00AE239A">
      <w:r w:rsidRPr="00AE239A">
        <w:t xml:space="preserve">DEFAULT TABLESPACE EDW_EXT_IBBALU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EDW_EXT_IBBALU;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PROCEDURE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SYNONYM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TRIGGER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TYPE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TABLE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lastRenderedPageBreak/>
        <w:t>GRANT CREATE SEQUENCE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ANY DIRECTORY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VIEW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MATERIALIZED VIEW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RULE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JOB TO EDW_EXT_</w:t>
      </w:r>
      <w:proofErr w:type="gramStart"/>
      <w:r w:rsidRPr="00AE239A">
        <w:t>IBBALU ;</w:t>
      </w:r>
      <w:proofErr w:type="gramEnd"/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 xml:space="preserve">CREATE TABLESPACE EDW_FA_RUN_INFO_CRMLU </w:t>
      </w:r>
    </w:p>
    <w:p w:rsidR="00AE239A" w:rsidRPr="00AE239A" w:rsidRDefault="00AE239A" w:rsidP="00AE239A">
      <w:r w:rsidRPr="00AE239A">
        <w:t>BIGFILE DATAFILE '/opt/oracle/DATADEVICES/SDDV/EDW_FA_RUN_INFO_CRMLU1.dbf'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                                                               </w:t>
      </w:r>
    </w:p>
    <w:p w:rsidR="00AE239A" w:rsidRPr="00AE239A" w:rsidRDefault="00AE239A" w:rsidP="00AE239A">
      <w:r w:rsidRPr="00AE239A">
        <w:t xml:space="preserve">                      </w:t>
      </w:r>
    </w:p>
    <w:p w:rsidR="00AE239A" w:rsidRPr="00AE239A" w:rsidRDefault="00AE239A" w:rsidP="00AE239A">
      <w:r w:rsidRPr="00AE239A">
        <w:t>CREATE USER EDW_FA_RUN_INFO_CRMLU IDENTIFIED BY qQR47eMqb ACCOUNT UNLOCK</w:t>
      </w:r>
    </w:p>
    <w:p w:rsidR="00AE239A" w:rsidRPr="00AE239A" w:rsidRDefault="00AE239A" w:rsidP="00AE239A">
      <w:r w:rsidRPr="00AE239A">
        <w:t xml:space="preserve">DEFAULT TABLESPACE EDW_FA_RUN_INFO_CRMLU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EDW_FA_RUN_INFO_CRMLU;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lastRenderedPageBreak/>
        <w:t>GRANT CREATE PROCEDURE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MATERIALIZED VIEW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RULE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EDW_FA_RUN_INFO_</w:t>
      </w:r>
      <w:proofErr w:type="gramStart"/>
      <w:r w:rsidRPr="00AE239A">
        <w:t>CRMLU ;</w:t>
      </w:r>
      <w:proofErr w:type="gramEnd"/>
    </w:p>
    <w:p w:rsidR="00AE239A" w:rsidRPr="00AE239A" w:rsidRDefault="00AE239A" w:rsidP="00AE239A"/>
    <w:p w:rsidR="00AE239A" w:rsidRPr="00AE239A" w:rsidRDefault="00AE239A" w:rsidP="00AE239A">
      <w:r w:rsidRPr="00AE239A">
        <w:t xml:space="preserve">                    </w:t>
      </w:r>
    </w:p>
    <w:p w:rsidR="00AE239A" w:rsidRPr="00AE239A" w:rsidRDefault="00AE239A" w:rsidP="00AE239A">
      <w:r w:rsidRPr="00AE239A">
        <w:t xml:space="preserve">CREATE TABLESPACE EDW_FA_RUN_INFO_IBBALU </w:t>
      </w:r>
    </w:p>
    <w:p w:rsidR="00AE239A" w:rsidRPr="00AE239A" w:rsidRDefault="00AE239A" w:rsidP="00AE239A">
      <w:r w:rsidRPr="00AE239A">
        <w:t>BIGFILE DATAFILE '/opt/oracle/DATADEVICES/SDDV/EDW_FA_RUN_INFO_IBBALU1.dbf'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                                                               </w:t>
      </w:r>
    </w:p>
    <w:p w:rsidR="00AE239A" w:rsidRPr="00AE239A" w:rsidRDefault="00AE239A" w:rsidP="00AE239A">
      <w:r w:rsidRPr="00AE239A">
        <w:t xml:space="preserve">                          </w:t>
      </w:r>
    </w:p>
    <w:p w:rsidR="00AE239A" w:rsidRPr="00AE239A" w:rsidRDefault="00AE239A" w:rsidP="00AE239A">
      <w:r w:rsidRPr="00AE239A">
        <w:t>CREATE USER EDW_FA_RUN_INFO_IBBALU IDENTIFIED BY qQR47eMqb ACCOUNT UNLOCK</w:t>
      </w:r>
    </w:p>
    <w:p w:rsidR="00AE239A" w:rsidRPr="00AE239A" w:rsidRDefault="00AE239A" w:rsidP="00AE239A">
      <w:r w:rsidRPr="00AE239A">
        <w:t xml:space="preserve">DEFAULT TABLESPACE EDW_FA_RUN_INFO_IBBALU </w:t>
      </w:r>
    </w:p>
    <w:p w:rsidR="00AE239A" w:rsidRPr="00AE239A" w:rsidRDefault="00AE239A" w:rsidP="00AE239A">
      <w:r w:rsidRPr="00AE239A">
        <w:lastRenderedPageBreak/>
        <w:t>TEMPORARY TABLESPACE TEMP</w:t>
      </w:r>
    </w:p>
    <w:p w:rsidR="00AE239A" w:rsidRPr="00AE239A" w:rsidRDefault="00AE239A" w:rsidP="00AE239A">
      <w:r w:rsidRPr="00AE239A">
        <w:t>QUOTA UNLIMITED ON EDW_FA_RUN_INFO_IBBALU;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PROCEDURE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SYNONYM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TRIGGER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TYPE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TABLE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SEQUENCE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ANY DIRECTORY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VIEW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MATERIALIZED VIEW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RULE TO EDW_FA_RUN_INFO_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JOB TO EDW_FA_RUN_INFO_</w:t>
      </w:r>
      <w:proofErr w:type="gramStart"/>
      <w:r w:rsidRPr="00AE239A">
        <w:t>IBBALU ;</w:t>
      </w:r>
      <w:proofErr w:type="gramEnd"/>
      <w:r w:rsidRPr="00AE239A">
        <w:t xml:space="preserve">   </w:t>
      </w:r>
    </w:p>
    <w:p w:rsidR="00AE239A" w:rsidRPr="00AE239A" w:rsidRDefault="00AE239A" w:rsidP="00AE239A">
      <w:r w:rsidRPr="00AE239A">
        <w:t xml:space="preserve">                                        </w:t>
      </w:r>
    </w:p>
    <w:p w:rsidR="00AE239A" w:rsidRPr="00AE239A" w:rsidRDefault="00AE239A" w:rsidP="00AE239A">
      <w:r w:rsidRPr="00AE239A">
        <w:t>CREATE TABLESPACE EDW_FL</w:t>
      </w:r>
    </w:p>
    <w:p w:rsidR="00AE239A" w:rsidRPr="00AE239A" w:rsidRDefault="00AE239A" w:rsidP="00AE239A">
      <w:r w:rsidRPr="00AE239A">
        <w:t>BIGFILE DATAFILE '/opt/oracle/DATADEVICES/SDDV/EDW_FL1.dbf'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EDW_FL IDENTIFIED BY W9y37ZvTw ACCOUNT UNLOCK</w:t>
      </w:r>
    </w:p>
    <w:p w:rsidR="00AE239A" w:rsidRPr="00AE239A" w:rsidRDefault="00AE239A" w:rsidP="00AE239A">
      <w:r w:rsidRPr="00AE239A">
        <w:t xml:space="preserve">DEFAULT TABLESPACE EDW_FL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EDW_FL;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PROCEDURE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SYNONYM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TRIGGER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TYPE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TABLE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SEQUENCE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ANY DIRECTORY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VIEW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MATERIALIZED VIEW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RULE TO EDW_</w:t>
      </w:r>
      <w:proofErr w:type="gramStart"/>
      <w:r w:rsidRPr="00AE239A">
        <w:t>FL ;</w:t>
      </w:r>
      <w:proofErr w:type="gramEnd"/>
    </w:p>
    <w:p w:rsidR="00AE239A" w:rsidRPr="00AE239A" w:rsidRDefault="00AE239A" w:rsidP="00AE239A">
      <w:r w:rsidRPr="00AE239A">
        <w:t>GRANT CREATE JOB TO EDW_</w:t>
      </w:r>
      <w:proofErr w:type="gramStart"/>
      <w:r w:rsidRPr="00AE239A">
        <w:t>FL ;</w:t>
      </w:r>
      <w:proofErr w:type="gramEnd"/>
      <w:r w:rsidRPr="00AE239A">
        <w:t xml:space="preserve">  </w:t>
      </w:r>
    </w:p>
    <w:p w:rsidR="00AE239A" w:rsidRPr="00AE239A" w:rsidRDefault="00AE239A" w:rsidP="00AE239A">
      <w:r w:rsidRPr="00AE239A">
        <w:t xml:space="preserve">                                           </w:t>
      </w:r>
    </w:p>
    <w:p w:rsidR="00AE239A" w:rsidRPr="00AE239A" w:rsidRDefault="00AE239A" w:rsidP="00AE239A">
      <w:r w:rsidRPr="00AE239A">
        <w:t>CREATE TABLESPACE EDW_INI_CRMLU</w:t>
      </w:r>
    </w:p>
    <w:p w:rsidR="00AE239A" w:rsidRPr="00AE239A" w:rsidRDefault="00AE239A" w:rsidP="00AE239A">
      <w:r w:rsidRPr="00AE239A">
        <w:t>BIGFILE DATAFILE '/opt/oracle/DATADEVICES/SDDV/EDW_INI_CRMLU1.dbf'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lastRenderedPageBreak/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EDW_INI_CRMLU IDENTIFIED BY UIkAzR3xL ACCOUNT UNLOCK</w:t>
      </w:r>
    </w:p>
    <w:p w:rsidR="00AE239A" w:rsidRPr="00AE239A" w:rsidRDefault="00AE239A" w:rsidP="00AE239A">
      <w:r w:rsidRPr="00AE239A">
        <w:t xml:space="preserve">DEFAULT TABLESPACE EDW_INI_CRMLU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EDW_INI_CRMLU;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PROCEDURE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MATERIALIZED VIEW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RULE TO EDW_INI_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EDW_INI_</w:t>
      </w:r>
      <w:proofErr w:type="gramStart"/>
      <w:r w:rsidRPr="00AE239A">
        <w:t>CRMLU ;</w:t>
      </w:r>
      <w:proofErr w:type="gramEnd"/>
      <w:r w:rsidRPr="00AE239A">
        <w:t xml:space="preserve"> </w:t>
      </w:r>
    </w:p>
    <w:p w:rsidR="00AE239A" w:rsidRPr="00AE239A" w:rsidRDefault="00AE239A" w:rsidP="00AE239A">
      <w:r w:rsidRPr="00AE239A">
        <w:t xml:space="preserve"> </w:t>
      </w:r>
    </w:p>
    <w:p w:rsidR="00AE239A" w:rsidRPr="00AE239A" w:rsidRDefault="00AE239A" w:rsidP="00AE239A">
      <w:r w:rsidRPr="00AE239A">
        <w:t>CREATE TABLESPACE EDW_INI_IBBALU</w:t>
      </w:r>
    </w:p>
    <w:p w:rsidR="00AE239A" w:rsidRPr="00AE239A" w:rsidRDefault="00AE239A" w:rsidP="00AE239A">
      <w:r w:rsidRPr="00AE239A">
        <w:t>BIGFILE DATAFILE '/opt/oracle/DATADEVICES/SDDV/EDW_INI_IBBALU1.dbf'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lastRenderedPageBreak/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</w:t>
      </w:r>
    </w:p>
    <w:p w:rsidR="00AE239A" w:rsidRPr="00AE239A" w:rsidRDefault="00AE239A" w:rsidP="00AE239A">
      <w:r w:rsidRPr="00AE239A">
        <w:t xml:space="preserve">     </w:t>
      </w:r>
    </w:p>
    <w:p w:rsidR="00AE239A" w:rsidRPr="00AE239A" w:rsidRDefault="00AE239A" w:rsidP="00AE239A">
      <w:r w:rsidRPr="00AE239A">
        <w:t>CREATE USER EDW_INI_IBBALU IDENTIFIED BY iX8efEJ42 ACCOUNT UNLOCK</w:t>
      </w:r>
    </w:p>
    <w:p w:rsidR="00AE239A" w:rsidRPr="00AE239A" w:rsidRDefault="00AE239A" w:rsidP="00AE239A">
      <w:r w:rsidRPr="00AE239A">
        <w:t xml:space="preserve">DEFAULT TABLESPACE EDW_INI_IBBALU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EDW_INI_IBBALU;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PROCEDURE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SYNONYM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TRIGGER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TYPE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TABLE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SEQUENCE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ANY DIRECTORY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VIEW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MATERIALIZED VIEW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RULE TO EDW_INI_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JOB TO EDW_INI_</w:t>
      </w:r>
      <w:proofErr w:type="gramStart"/>
      <w:r w:rsidRPr="00AE239A">
        <w:t>IBBALU ;</w:t>
      </w:r>
      <w:proofErr w:type="gramEnd"/>
      <w:r w:rsidRPr="00AE239A">
        <w:t xml:space="preserve"> </w:t>
      </w:r>
    </w:p>
    <w:p w:rsidR="00AE239A" w:rsidRPr="00AE239A" w:rsidRDefault="00AE239A" w:rsidP="00AE239A"/>
    <w:p w:rsidR="00AE239A" w:rsidRPr="00AE239A" w:rsidRDefault="00AE239A" w:rsidP="00AE239A">
      <w:r w:rsidRPr="00AE239A">
        <w:lastRenderedPageBreak/>
        <w:t xml:space="preserve">                                                                               </w:t>
      </w:r>
    </w:p>
    <w:p w:rsidR="00AE239A" w:rsidRPr="00AE239A" w:rsidRDefault="00AE239A" w:rsidP="00AE239A">
      <w:r w:rsidRPr="00AE239A">
        <w:t xml:space="preserve">CREATE TABLESPACE EDW_STG_CRMLU </w:t>
      </w:r>
    </w:p>
    <w:p w:rsidR="00AE239A" w:rsidRPr="00AE239A" w:rsidRDefault="00AE239A" w:rsidP="00AE239A">
      <w:r w:rsidRPr="00AE239A">
        <w:t>BIGFILE DATAFILE '/opt/oracle/DATADEVICES/SDDV/EDW_STG_CRMLU1.dbf'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>DEFAULT STORAGE(ENCRYPT);</w:t>
      </w:r>
    </w:p>
    <w:p w:rsidR="00AE239A" w:rsidRPr="00AE239A" w:rsidRDefault="00AE239A" w:rsidP="00AE239A"/>
    <w:p w:rsidR="00AE239A" w:rsidRPr="00AE239A" w:rsidRDefault="00AE239A" w:rsidP="00AE239A">
      <w:r w:rsidRPr="00AE239A">
        <w:t>CREATE USER EDW_STG_CRMLU IDENTIFIED BY j9dr47KST ACCOUNT UNLOCK</w:t>
      </w:r>
    </w:p>
    <w:p w:rsidR="00AE239A" w:rsidRPr="00AE239A" w:rsidRDefault="00AE239A" w:rsidP="00AE239A">
      <w:r w:rsidRPr="00AE239A">
        <w:t xml:space="preserve">DEFAULT TABLESPACE EDW_STG_CRMLU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EDW_STG_CRMLU;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PROCEDURE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lastRenderedPageBreak/>
        <w:t>GRANT CREATE MATERIALIZED VIEW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RULE TO EDW_STG_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EDW_STG_</w:t>
      </w:r>
      <w:proofErr w:type="gramStart"/>
      <w:r w:rsidRPr="00AE239A">
        <w:t>CRMLU ;</w:t>
      </w:r>
      <w:proofErr w:type="gramEnd"/>
      <w:r w:rsidRPr="00AE239A">
        <w:t xml:space="preserve"> </w:t>
      </w:r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>CREATE TABLESPACE EDW_STG_IBBALU</w:t>
      </w:r>
    </w:p>
    <w:p w:rsidR="00AE239A" w:rsidRPr="00AE239A" w:rsidRDefault="00AE239A" w:rsidP="00AE239A">
      <w:r w:rsidRPr="00AE239A">
        <w:t>BIGFILE DATAFILE '/opt/oracle/DATADEVICES/SDDV/EDW_STG_IBBALU1.dbf'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                                     </w:t>
      </w:r>
    </w:p>
    <w:p w:rsidR="00AE239A" w:rsidRPr="00AE239A" w:rsidRDefault="00AE239A" w:rsidP="00AE239A">
      <w:r w:rsidRPr="00AE239A">
        <w:t xml:space="preserve">               </w:t>
      </w:r>
    </w:p>
    <w:p w:rsidR="00AE239A" w:rsidRPr="00AE239A" w:rsidRDefault="00AE239A" w:rsidP="00AE239A">
      <w:r w:rsidRPr="00AE239A">
        <w:t>CREATE USER EDW_STG_IBBALU IDENTIFIED BY LaX7kePU7 ACCOUNT UNLOCK</w:t>
      </w:r>
    </w:p>
    <w:p w:rsidR="00AE239A" w:rsidRPr="00AE239A" w:rsidRDefault="00AE239A" w:rsidP="00AE239A">
      <w:r w:rsidRPr="00AE239A">
        <w:t xml:space="preserve">DEFAULT TABLESPACE EDW_STG_IBBALU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EDW_STG_IBBALU;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PROCEDURE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SYNONYM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TRIGGER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TYPE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lastRenderedPageBreak/>
        <w:t>GRANT CREATE TABLE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SEQUENCE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ANY DIRECTORY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VIEW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MATERIALIZED VIEW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RULE TO EDW_STG_</w:t>
      </w:r>
      <w:proofErr w:type="gramStart"/>
      <w:r w:rsidRPr="00AE239A">
        <w:t>IBBALU ;</w:t>
      </w:r>
      <w:proofErr w:type="gramEnd"/>
    </w:p>
    <w:p w:rsidR="00AE239A" w:rsidRPr="00AE239A" w:rsidRDefault="00AE239A" w:rsidP="00AE239A">
      <w:r w:rsidRPr="00AE239A">
        <w:t>GRANT CREATE JOB TO EDW_STG_</w:t>
      </w:r>
      <w:proofErr w:type="gramStart"/>
      <w:r w:rsidRPr="00AE239A">
        <w:t>IBBALU ;</w:t>
      </w:r>
      <w:proofErr w:type="gramEnd"/>
      <w:r w:rsidRPr="00AE239A">
        <w:t xml:space="preserve"> </w:t>
      </w:r>
    </w:p>
    <w:p w:rsidR="00AE239A" w:rsidRPr="00AE239A" w:rsidRDefault="00AE239A" w:rsidP="00AE239A">
      <w:r w:rsidRPr="00AE239A">
        <w:t xml:space="preserve">                             </w:t>
      </w:r>
    </w:p>
    <w:p w:rsidR="00AE239A" w:rsidRPr="00AE239A" w:rsidRDefault="00AE239A" w:rsidP="00AE239A">
      <w:pPr>
        <w:rPr>
          <w:lang w:val="fr-LU"/>
        </w:rPr>
      </w:pPr>
      <w:r w:rsidRPr="00AE239A">
        <w:rPr>
          <w:lang w:val="fr-LU"/>
        </w:rPr>
        <w:t>CREATE TABLESPACE MIS_STG_PS_LU</w:t>
      </w:r>
    </w:p>
    <w:p w:rsidR="00AE239A" w:rsidRPr="00AE239A" w:rsidRDefault="00AE239A" w:rsidP="00AE239A">
      <w:pPr>
        <w:rPr>
          <w:lang w:val="fr-LU"/>
        </w:rPr>
      </w:pPr>
      <w:r w:rsidRPr="00AE239A">
        <w:rPr>
          <w:lang w:val="fr-LU"/>
        </w:rPr>
        <w:t>BIGFILE DATAFILE '/</w:t>
      </w:r>
      <w:proofErr w:type="spellStart"/>
      <w:r w:rsidRPr="00AE239A">
        <w:rPr>
          <w:lang w:val="fr-LU"/>
        </w:rPr>
        <w:t>opt</w:t>
      </w:r>
      <w:proofErr w:type="spellEnd"/>
      <w:r w:rsidRPr="00AE239A">
        <w:rPr>
          <w:lang w:val="fr-LU"/>
        </w:rPr>
        <w:t>/oracle/DATADEVICES/SDDV/MIS_STG_PS_LU1.dbf'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                                    </w:t>
      </w:r>
    </w:p>
    <w:p w:rsidR="00AE239A" w:rsidRPr="00AE239A" w:rsidRDefault="00AE239A" w:rsidP="00AE239A">
      <w:r w:rsidRPr="00AE239A">
        <w:t xml:space="preserve">               </w:t>
      </w:r>
    </w:p>
    <w:p w:rsidR="00AE239A" w:rsidRPr="00AE239A" w:rsidRDefault="00AE239A" w:rsidP="00AE239A">
      <w:r w:rsidRPr="00AE239A">
        <w:t>CREATE USER MIS_STG_PS_LU IDENTIFIED BY LaX7kePU7 ACCOUNT UNLOCK</w:t>
      </w:r>
    </w:p>
    <w:p w:rsidR="00AE239A" w:rsidRPr="00AE239A" w:rsidRDefault="00AE239A" w:rsidP="00AE239A">
      <w:pPr>
        <w:rPr>
          <w:lang w:val="fr-LU"/>
        </w:rPr>
      </w:pPr>
      <w:r w:rsidRPr="00AE239A">
        <w:rPr>
          <w:lang w:val="fr-LU"/>
        </w:rPr>
        <w:t xml:space="preserve">DEFAULT TABLESPACE MIS_STG_PS_LU </w:t>
      </w:r>
    </w:p>
    <w:p w:rsidR="00AE239A" w:rsidRPr="001B37A4" w:rsidRDefault="00AE239A" w:rsidP="00AE239A">
      <w:r w:rsidRPr="001B37A4">
        <w:t>TEMPORARY TABLESPACE TEMP</w:t>
      </w:r>
    </w:p>
    <w:p w:rsidR="00AE239A" w:rsidRPr="001B37A4" w:rsidRDefault="00AE239A" w:rsidP="00AE239A">
      <w:r w:rsidRPr="001B37A4">
        <w:t>QUOTA UNLIMITED ON MIS_STG_PS_LU;</w:t>
      </w:r>
    </w:p>
    <w:p w:rsidR="00AE239A" w:rsidRPr="001B37A4" w:rsidRDefault="00AE239A" w:rsidP="00AE239A"/>
    <w:p w:rsidR="00AE239A" w:rsidRPr="001B37A4" w:rsidRDefault="00AE239A" w:rsidP="00AE239A">
      <w:r w:rsidRPr="001B37A4">
        <w:t>GRANT CREATE SESSION TO MIS_STG_PS_LU ;</w:t>
      </w:r>
    </w:p>
    <w:p w:rsidR="00AE239A" w:rsidRPr="001B37A4" w:rsidRDefault="00AE239A" w:rsidP="00AE239A">
      <w:r w:rsidRPr="001B37A4">
        <w:t>GRANT CREATE PROCEDURE TO MIS_STG_PS_LU ;</w:t>
      </w:r>
    </w:p>
    <w:p w:rsidR="00AE239A" w:rsidRPr="00AE239A" w:rsidRDefault="00AE239A" w:rsidP="00AE239A">
      <w:r w:rsidRPr="00AE239A">
        <w:lastRenderedPageBreak/>
        <w:t>GRANT CREATE SYNONYM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TRIGGER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TYPE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TABLE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SEQUENCE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ANY DIRECTORY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VIEW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MATERIALIZED VIEW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RULE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>GRANT CREATE JOB TO MIS_STG_PS_</w:t>
      </w:r>
      <w:proofErr w:type="gramStart"/>
      <w:r w:rsidRPr="00AE239A">
        <w:t>LU ;</w:t>
      </w:r>
      <w:proofErr w:type="gramEnd"/>
    </w:p>
    <w:p w:rsidR="00AE239A" w:rsidRPr="00AE239A" w:rsidRDefault="00AE239A" w:rsidP="00AE239A">
      <w:r w:rsidRPr="00AE239A">
        <w:t xml:space="preserve">                                                                                </w:t>
      </w:r>
    </w:p>
    <w:p w:rsidR="00AE239A" w:rsidRPr="00AE239A" w:rsidRDefault="00AE239A" w:rsidP="00AE239A">
      <w:r w:rsidRPr="00AE239A">
        <w:t>CREATE TABLESPACE EDW_PHYS_CRMLU</w:t>
      </w:r>
    </w:p>
    <w:p w:rsidR="00AE239A" w:rsidRPr="00AE239A" w:rsidRDefault="00AE239A" w:rsidP="00AE239A">
      <w:r w:rsidRPr="00AE239A">
        <w:t>BIGFILE DATAFILE '/opt/oracle/DATADEVICES/SDDV/EDW_PHYS_CRMLU1.dbf'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</w:t>
      </w:r>
    </w:p>
    <w:p w:rsidR="00AE239A" w:rsidRPr="00AE239A" w:rsidRDefault="00AE239A" w:rsidP="00AE239A">
      <w:r w:rsidRPr="00AE239A">
        <w:t xml:space="preserve">        </w:t>
      </w:r>
    </w:p>
    <w:p w:rsidR="00AE239A" w:rsidRPr="00AE239A" w:rsidRDefault="00AE239A" w:rsidP="00AE239A">
      <w:r w:rsidRPr="00AE239A">
        <w:t>CREATE USER EDW_PHYS_CRMLU IDENTIFIED BY z4TtuW8S2 ACCOUNT UNLOCK</w:t>
      </w:r>
    </w:p>
    <w:p w:rsidR="00AE239A" w:rsidRPr="00AE239A" w:rsidRDefault="00AE239A" w:rsidP="00AE239A">
      <w:r w:rsidRPr="00AE239A">
        <w:t xml:space="preserve">DEFAULT TABLESPACE EDW_PHYS_CRMLU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EDW_PHYS_CRMLU;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PROCEDURE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SYNONYM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TRIGGER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TYPE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TABLE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SEQUENCE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ANY DIRECTORY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VIEW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MATERIALIZED VIEW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RULE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>
      <w:r w:rsidRPr="00AE239A">
        <w:t>GRANT CREATE JOB TO EDW_PHYS_</w:t>
      </w:r>
      <w:proofErr w:type="gramStart"/>
      <w:r w:rsidRPr="00AE239A">
        <w:t>CRMLU ;</w:t>
      </w:r>
      <w:proofErr w:type="gramEnd"/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>CREATE TABLESPACE EDW_PHYS_IBBLU</w:t>
      </w:r>
    </w:p>
    <w:p w:rsidR="00AE239A" w:rsidRPr="00AE239A" w:rsidRDefault="00AE239A" w:rsidP="00AE239A">
      <w:r w:rsidRPr="00AE239A">
        <w:t>BIGFILE DATAFILE '/opt/oracle/DATADEVICES/SDDV/EDW_PHYS_IBBLU1.dbf'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</w:t>
      </w:r>
    </w:p>
    <w:p w:rsidR="00AE239A" w:rsidRPr="00AE239A" w:rsidRDefault="00AE239A" w:rsidP="00AE239A">
      <w:r w:rsidRPr="00AE239A">
        <w:t xml:space="preserve">                                                                                 </w:t>
      </w:r>
    </w:p>
    <w:p w:rsidR="00AE239A" w:rsidRPr="00AE239A" w:rsidRDefault="00AE239A" w:rsidP="00AE239A">
      <w:r w:rsidRPr="00AE239A">
        <w:lastRenderedPageBreak/>
        <w:t>CREATE USER EDW_PHYS_IBBLU IDENTIFIED BY jrc57LWB2 ACCOUNT UNLOCK</w:t>
      </w:r>
    </w:p>
    <w:p w:rsidR="00AE239A" w:rsidRPr="00AE239A" w:rsidRDefault="00AE239A" w:rsidP="00AE239A">
      <w:r w:rsidRPr="00AE239A">
        <w:t xml:space="preserve">DEFAULT TABLESPACE EDW_PHYS_IBBLU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EDW_PHYS_IBBLU;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PROCEDURE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SYNONYM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TRIGGER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TYPE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TABLE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SEQUENCE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ANY DIRECTORY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VIEW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MATERIALIZED VIEW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RULE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>
      <w:r w:rsidRPr="00AE239A">
        <w:t>GRANT CREATE JOB TO EDW_PHYS_</w:t>
      </w:r>
      <w:proofErr w:type="gramStart"/>
      <w:r w:rsidRPr="00AE239A">
        <w:t>IBBLU ;</w:t>
      </w:r>
      <w:proofErr w:type="gramEnd"/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>CREATE TABLESPACE SDDV_BO_RO</w:t>
      </w:r>
    </w:p>
    <w:p w:rsidR="00AE239A" w:rsidRPr="00AE239A" w:rsidRDefault="00AE239A" w:rsidP="00AE239A">
      <w:r w:rsidRPr="00AE239A">
        <w:t>BIGFILE DATAFILE '/opt/oracle/DATADEVICES/SDDV/SDDV_BO_RO1.dbf'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lastRenderedPageBreak/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</w:t>
      </w:r>
    </w:p>
    <w:p w:rsidR="00AE239A" w:rsidRPr="00AE239A" w:rsidRDefault="00AE239A" w:rsidP="00AE239A">
      <w:r w:rsidRPr="00AE239A">
        <w:t xml:space="preserve">                                                                                 </w:t>
      </w:r>
    </w:p>
    <w:p w:rsidR="00AE239A" w:rsidRPr="00AE239A" w:rsidRDefault="00AE239A" w:rsidP="00AE239A">
      <w:r w:rsidRPr="00AE239A">
        <w:t>CREATE USER SDDV_BO_RO IDENTIFIED BY jrc57LWB2 ACCOUNT UNLOCK</w:t>
      </w:r>
    </w:p>
    <w:p w:rsidR="00AE239A" w:rsidRPr="00AE239A" w:rsidRDefault="00AE239A" w:rsidP="00AE239A">
      <w:r w:rsidRPr="00AE239A">
        <w:t xml:space="preserve">DEFAULT TABLESPACE SDDV_BO_RO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SDDV_BO_RO;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SDDV_BO_</w:t>
      </w:r>
      <w:proofErr w:type="gramStart"/>
      <w:r w:rsidRPr="00AE239A">
        <w:t>RO ;</w:t>
      </w:r>
      <w:proofErr w:type="gramEnd"/>
    </w:p>
    <w:p w:rsidR="00AE239A" w:rsidRPr="00AE239A" w:rsidRDefault="00AE239A" w:rsidP="00AE239A"/>
    <w:p w:rsidR="00AE239A" w:rsidRPr="00AE239A" w:rsidRDefault="00AE239A" w:rsidP="00AE239A"/>
    <w:p w:rsidR="00AE239A" w:rsidRPr="00AE239A" w:rsidRDefault="00AE239A" w:rsidP="00AE239A">
      <w:r w:rsidRPr="00AE239A">
        <w:t>CREATE TABLESPACE SDDV_TALEND</w:t>
      </w:r>
    </w:p>
    <w:p w:rsidR="00AE239A" w:rsidRPr="00AE239A" w:rsidRDefault="00AE239A" w:rsidP="00AE239A">
      <w:r w:rsidRPr="00AE239A">
        <w:t>BIGFILE DATAFILE '/opt/oracle/DATADEVICES/SDDV/SDDV_TALEND1.dbf'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</w:t>
      </w:r>
    </w:p>
    <w:p w:rsidR="00AE239A" w:rsidRPr="00AE239A" w:rsidRDefault="00AE239A" w:rsidP="00AE239A">
      <w:r w:rsidRPr="00AE239A">
        <w:t xml:space="preserve">                                                                                 </w:t>
      </w:r>
    </w:p>
    <w:p w:rsidR="00AE239A" w:rsidRPr="00AE239A" w:rsidRDefault="00AE239A" w:rsidP="00AE239A">
      <w:r w:rsidRPr="00AE239A">
        <w:t>CREATE USER SDDV_TALEND IDENTIFIED BY a2LbwkkBeu ACCOUNT UNLOCK</w:t>
      </w:r>
    </w:p>
    <w:p w:rsidR="00AE239A" w:rsidRPr="00AE239A" w:rsidRDefault="00AE239A" w:rsidP="00AE239A">
      <w:r w:rsidRPr="00AE239A">
        <w:t xml:space="preserve">DEFAULT TABLESPACE SDDV_TALEND 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lastRenderedPageBreak/>
        <w:t>QUOTA UNLIMITED ON SDDV_TALEND;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SDDV_TALEND;</w:t>
      </w:r>
    </w:p>
    <w:p w:rsidR="00AE239A" w:rsidRPr="00AE239A" w:rsidRDefault="00AE239A" w:rsidP="00AE239A"/>
    <w:p w:rsidR="00AE239A" w:rsidRPr="00AE239A" w:rsidRDefault="00AE239A" w:rsidP="00AE239A">
      <w:r w:rsidRPr="00AE239A">
        <w:t>CREATE TABLESPACE EDW_TALEND</w:t>
      </w:r>
    </w:p>
    <w:p w:rsidR="00AE239A" w:rsidRPr="00AE239A" w:rsidRDefault="00AE239A" w:rsidP="00AE239A">
      <w:r w:rsidRPr="00AE239A">
        <w:t>BIGFILE DATAFILE '/opt/oracle/DATADEVICES/SDDV/EDW_TALEND1.dbf'</w:t>
      </w:r>
    </w:p>
    <w:p w:rsidR="00AE239A" w:rsidRPr="00AE239A" w:rsidRDefault="00AE239A" w:rsidP="00AE239A">
      <w:r w:rsidRPr="00AE239A">
        <w:t>SIZE 100M</w:t>
      </w:r>
    </w:p>
    <w:p w:rsidR="00AE239A" w:rsidRPr="00AE239A" w:rsidRDefault="00AE239A" w:rsidP="00AE239A">
      <w:r w:rsidRPr="00AE239A">
        <w:t>AUTOEXTEND ON</w:t>
      </w:r>
    </w:p>
    <w:p w:rsidR="00AE239A" w:rsidRPr="00AE239A" w:rsidRDefault="00AE239A" w:rsidP="00AE239A">
      <w:r w:rsidRPr="00AE239A">
        <w:t>NEXT 100M</w:t>
      </w:r>
    </w:p>
    <w:p w:rsidR="00AE239A" w:rsidRPr="00AE239A" w:rsidRDefault="00AE239A" w:rsidP="00AE239A">
      <w:r w:rsidRPr="00AE239A">
        <w:t>SEGMENT SPACE MANAGEMENT AUTO EXTENT</w:t>
      </w:r>
    </w:p>
    <w:p w:rsidR="00AE239A" w:rsidRPr="00AE239A" w:rsidRDefault="00AE239A" w:rsidP="00AE239A">
      <w:r w:rsidRPr="00AE239A">
        <w:t>MANAGEMENT LOCAL AUTOALLOCATE</w:t>
      </w:r>
    </w:p>
    <w:p w:rsidR="00AE239A" w:rsidRPr="00AE239A" w:rsidRDefault="00AE239A" w:rsidP="00AE239A">
      <w:r w:rsidRPr="00AE239A">
        <w:t>ENCRYPTION USING 'AES256'</w:t>
      </w:r>
    </w:p>
    <w:p w:rsidR="00AE239A" w:rsidRPr="00AE239A" w:rsidRDefault="00AE239A" w:rsidP="00AE239A">
      <w:r w:rsidRPr="00AE239A">
        <w:t xml:space="preserve">DEFAULT STORAGE(ENCRYPT);       </w:t>
      </w:r>
    </w:p>
    <w:p w:rsidR="00AE239A" w:rsidRPr="00AE239A" w:rsidRDefault="00AE239A" w:rsidP="00AE239A">
      <w:r w:rsidRPr="00AE239A">
        <w:t xml:space="preserve">                                                                                 </w:t>
      </w:r>
    </w:p>
    <w:p w:rsidR="00AE239A" w:rsidRPr="00AE239A" w:rsidRDefault="00AE239A" w:rsidP="00AE239A">
      <w:r w:rsidRPr="00AE239A">
        <w:t>CREATE USER EDW_TALEND IDENTIFIED BY atNa2s9VKa ACCOUNT UNLOCK</w:t>
      </w:r>
    </w:p>
    <w:p w:rsidR="00AE239A" w:rsidRPr="00AE239A" w:rsidRDefault="00AE239A" w:rsidP="00AE239A">
      <w:r w:rsidRPr="00AE239A">
        <w:t>DEFAULT TABLESPACE EDW_TALEND</w:t>
      </w:r>
    </w:p>
    <w:p w:rsidR="00AE239A" w:rsidRPr="00AE239A" w:rsidRDefault="00AE239A" w:rsidP="00AE239A">
      <w:r w:rsidRPr="00AE239A">
        <w:t>TEMPORARY TABLESPACE TEMP</w:t>
      </w:r>
    </w:p>
    <w:p w:rsidR="00AE239A" w:rsidRPr="00AE239A" w:rsidRDefault="00AE239A" w:rsidP="00AE239A">
      <w:r w:rsidRPr="00AE239A">
        <w:t>QUOTA UNLIMITED ON EDW_TALEND;</w:t>
      </w:r>
    </w:p>
    <w:p w:rsidR="00AE239A" w:rsidRPr="00AE239A" w:rsidRDefault="00AE239A" w:rsidP="00AE239A"/>
    <w:p w:rsidR="00AE239A" w:rsidRPr="00AE239A" w:rsidRDefault="00AE239A" w:rsidP="00AE239A">
      <w:r w:rsidRPr="00AE239A">
        <w:t>GRANT CREATE SESSION TO EDW_TALEND;</w:t>
      </w:r>
    </w:p>
    <w:p w:rsidR="00F30EB6" w:rsidRPr="00AE239A" w:rsidRDefault="00F30EB6" w:rsidP="00751699"/>
    <w:p w:rsidR="00751699" w:rsidRPr="00AE239A" w:rsidRDefault="00751699" w:rsidP="00751699"/>
    <w:sectPr w:rsidR="00751699" w:rsidRPr="00AE239A">
      <w:headerReference w:type="even" r:id="rId102"/>
      <w:headerReference w:type="default" r:id="rId103"/>
      <w:footerReference w:type="even" r:id="rId104"/>
      <w:footerReference w:type="default" r:id="rId105"/>
      <w:headerReference w:type="first" r:id="rId106"/>
      <w:footerReference w:type="first" r:id="rId10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1008" w:rsidRDefault="001C1008" w:rsidP="00D61DD2">
      <w:pPr>
        <w:spacing w:after="0" w:line="240" w:lineRule="auto"/>
      </w:pPr>
      <w:r>
        <w:separator/>
      </w:r>
    </w:p>
  </w:endnote>
  <w:endnote w:type="continuationSeparator" w:id="0">
    <w:p w:rsidR="001C1008" w:rsidRDefault="001C1008" w:rsidP="00D61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532" w:rsidRDefault="00FA55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532" w:rsidRDefault="00FA55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532" w:rsidRDefault="00FA55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1008" w:rsidRDefault="001C1008" w:rsidP="00D61DD2">
      <w:pPr>
        <w:spacing w:after="0" w:line="240" w:lineRule="auto"/>
      </w:pPr>
      <w:r>
        <w:separator/>
      </w:r>
    </w:p>
  </w:footnote>
  <w:footnote w:type="continuationSeparator" w:id="0">
    <w:p w:rsidR="001C1008" w:rsidRDefault="001C1008" w:rsidP="00D61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532" w:rsidRDefault="00FA55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532" w:rsidRDefault="00FA55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532" w:rsidRDefault="00FA55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C1714"/>
    <w:multiLevelType w:val="multilevel"/>
    <w:tmpl w:val="4184C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8D9730A"/>
    <w:multiLevelType w:val="hybridMultilevel"/>
    <w:tmpl w:val="1806F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B7604"/>
    <w:multiLevelType w:val="hybridMultilevel"/>
    <w:tmpl w:val="8048D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9410A"/>
    <w:multiLevelType w:val="multilevel"/>
    <w:tmpl w:val="7992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A6B4E42"/>
    <w:multiLevelType w:val="hybridMultilevel"/>
    <w:tmpl w:val="1806F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7595B"/>
    <w:multiLevelType w:val="hybridMultilevel"/>
    <w:tmpl w:val="4112B2E8"/>
    <w:lvl w:ilvl="0" w:tplc="E7D691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473D"/>
    <w:rsid w:val="00002265"/>
    <w:rsid w:val="00002810"/>
    <w:rsid w:val="00007CC6"/>
    <w:rsid w:val="00010DED"/>
    <w:rsid w:val="00016D90"/>
    <w:rsid w:val="000455FA"/>
    <w:rsid w:val="00051D96"/>
    <w:rsid w:val="0006606A"/>
    <w:rsid w:val="000721EB"/>
    <w:rsid w:val="0008268E"/>
    <w:rsid w:val="000838D5"/>
    <w:rsid w:val="00092E41"/>
    <w:rsid w:val="000A6491"/>
    <w:rsid w:val="000B255B"/>
    <w:rsid w:val="000B2B18"/>
    <w:rsid w:val="000B63EB"/>
    <w:rsid w:val="000D6067"/>
    <w:rsid w:val="001320A8"/>
    <w:rsid w:val="00136240"/>
    <w:rsid w:val="001415DD"/>
    <w:rsid w:val="00144DA0"/>
    <w:rsid w:val="00145355"/>
    <w:rsid w:val="00157E10"/>
    <w:rsid w:val="00175E08"/>
    <w:rsid w:val="001779EA"/>
    <w:rsid w:val="00185175"/>
    <w:rsid w:val="001A2283"/>
    <w:rsid w:val="001B37A4"/>
    <w:rsid w:val="001B57C1"/>
    <w:rsid w:val="001C1008"/>
    <w:rsid w:val="001C3EDD"/>
    <w:rsid w:val="001D22DB"/>
    <w:rsid w:val="001E5264"/>
    <w:rsid w:val="001E7632"/>
    <w:rsid w:val="002025F9"/>
    <w:rsid w:val="00211829"/>
    <w:rsid w:val="00231BFA"/>
    <w:rsid w:val="00233C5A"/>
    <w:rsid w:val="00252ADC"/>
    <w:rsid w:val="002730BD"/>
    <w:rsid w:val="00281A67"/>
    <w:rsid w:val="0028226A"/>
    <w:rsid w:val="00285371"/>
    <w:rsid w:val="002A0DF2"/>
    <w:rsid w:val="002E6ECD"/>
    <w:rsid w:val="002F3014"/>
    <w:rsid w:val="002F6935"/>
    <w:rsid w:val="002F6E8A"/>
    <w:rsid w:val="0030470F"/>
    <w:rsid w:val="00305056"/>
    <w:rsid w:val="00314969"/>
    <w:rsid w:val="0032422C"/>
    <w:rsid w:val="00325641"/>
    <w:rsid w:val="00331A0A"/>
    <w:rsid w:val="00332866"/>
    <w:rsid w:val="00346A65"/>
    <w:rsid w:val="00363AC1"/>
    <w:rsid w:val="00386B1E"/>
    <w:rsid w:val="003B68A9"/>
    <w:rsid w:val="003C1C3E"/>
    <w:rsid w:val="003C7FAE"/>
    <w:rsid w:val="003D6F26"/>
    <w:rsid w:val="003E5390"/>
    <w:rsid w:val="003F1E47"/>
    <w:rsid w:val="003F5507"/>
    <w:rsid w:val="003F76A9"/>
    <w:rsid w:val="0042141D"/>
    <w:rsid w:val="0042672C"/>
    <w:rsid w:val="00440DBC"/>
    <w:rsid w:val="00474DA7"/>
    <w:rsid w:val="00484A6B"/>
    <w:rsid w:val="004916BC"/>
    <w:rsid w:val="00492EF8"/>
    <w:rsid w:val="004A114A"/>
    <w:rsid w:val="004D24DB"/>
    <w:rsid w:val="004D264A"/>
    <w:rsid w:val="004D7B5B"/>
    <w:rsid w:val="00500E6C"/>
    <w:rsid w:val="00501653"/>
    <w:rsid w:val="005118CE"/>
    <w:rsid w:val="00511B38"/>
    <w:rsid w:val="00523BF5"/>
    <w:rsid w:val="005255FF"/>
    <w:rsid w:val="0053104E"/>
    <w:rsid w:val="00550797"/>
    <w:rsid w:val="00555003"/>
    <w:rsid w:val="00561746"/>
    <w:rsid w:val="005622CE"/>
    <w:rsid w:val="005655E4"/>
    <w:rsid w:val="00565FAF"/>
    <w:rsid w:val="005755D2"/>
    <w:rsid w:val="005768BB"/>
    <w:rsid w:val="00584269"/>
    <w:rsid w:val="005A01C6"/>
    <w:rsid w:val="005A2DCC"/>
    <w:rsid w:val="005B6316"/>
    <w:rsid w:val="005C170F"/>
    <w:rsid w:val="005C437A"/>
    <w:rsid w:val="005C6386"/>
    <w:rsid w:val="005D10B7"/>
    <w:rsid w:val="005E36C7"/>
    <w:rsid w:val="005F0E24"/>
    <w:rsid w:val="005F455D"/>
    <w:rsid w:val="005F6431"/>
    <w:rsid w:val="00603634"/>
    <w:rsid w:val="0061485A"/>
    <w:rsid w:val="00626928"/>
    <w:rsid w:val="00633D41"/>
    <w:rsid w:val="00641854"/>
    <w:rsid w:val="0064318F"/>
    <w:rsid w:val="0065243D"/>
    <w:rsid w:val="006616E2"/>
    <w:rsid w:val="006701C6"/>
    <w:rsid w:val="00675B0C"/>
    <w:rsid w:val="00677529"/>
    <w:rsid w:val="006A30CB"/>
    <w:rsid w:val="006C6B97"/>
    <w:rsid w:val="006F39BA"/>
    <w:rsid w:val="0073345F"/>
    <w:rsid w:val="00751699"/>
    <w:rsid w:val="0075356F"/>
    <w:rsid w:val="00766BFC"/>
    <w:rsid w:val="007704C2"/>
    <w:rsid w:val="00780B9F"/>
    <w:rsid w:val="007862F9"/>
    <w:rsid w:val="00790A30"/>
    <w:rsid w:val="007A25E4"/>
    <w:rsid w:val="007A2912"/>
    <w:rsid w:val="007B4812"/>
    <w:rsid w:val="007C1A2C"/>
    <w:rsid w:val="007C4FFB"/>
    <w:rsid w:val="007F39C8"/>
    <w:rsid w:val="00802F81"/>
    <w:rsid w:val="00826145"/>
    <w:rsid w:val="00827E6D"/>
    <w:rsid w:val="008329F4"/>
    <w:rsid w:val="00832E7F"/>
    <w:rsid w:val="00845D3C"/>
    <w:rsid w:val="00852B3B"/>
    <w:rsid w:val="008713FD"/>
    <w:rsid w:val="0088095B"/>
    <w:rsid w:val="008826CA"/>
    <w:rsid w:val="00893B66"/>
    <w:rsid w:val="008A1E7C"/>
    <w:rsid w:val="008B10A5"/>
    <w:rsid w:val="008D05A8"/>
    <w:rsid w:val="008F0734"/>
    <w:rsid w:val="00906C62"/>
    <w:rsid w:val="00917F5D"/>
    <w:rsid w:val="0093354F"/>
    <w:rsid w:val="00963BF7"/>
    <w:rsid w:val="009729C8"/>
    <w:rsid w:val="009851B9"/>
    <w:rsid w:val="009861C6"/>
    <w:rsid w:val="00986502"/>
    <w:rsid w:val="00997AC4"/>
    <w:rsid w:val="009A11AD"/>
    <w:rsid w:val="009A58E4"/>
    <w:rsid w:val="009A5EA4"/>
    <w:rsid w:val="009C047F"/>
    <w:rsid w:val="009C73E8"/>
    <w:rsid w:val="009D49F4"/>
    <w:rsid w:val="00A12645"/>
    <w:rsid w:val="00A16E4A"/>
    <w:rsid w:val="00A355EB"/>
    <w:rsid w:val="00A451AB"/>
    <w:rsid w:val="00A648AC"/>
    <w:rsid w:val="00A9476D"/>
    <w:rsid w:val="00A952ED"/>
    <w:rsid w:val="00AA43FA"/>
    <w:rsid w:val="00AD4F7A"/>
    <w:rsid w:val="00AD5067"/>
    <w:rsid w:val="00AE239A"/>
    <w:rsid w:val="00AF085A"/>
    <w:rsid w:val="00AF0FDD"/>
    <w:rsid w:val="00B21402"/>
    <w:rsid w:val="00B27BD6"/>
    <w:rsid w:val="00B70F39"/>
    <w:rsid w:val="00BA2EDE"/>
    <w:rsid w:val="00BB233F"/>
    <w:rsid w:val="00BB56C7"/>
    <w:rsid w:val="00BD27DB"/>
    <w:rsid w:val="00C308A8"/>
    <w:rsid w:val="00C30DBC"/>
    <w:rsid w:val="00C354D2"/>
    <w:rsid w:val="00C37E12"/>
    <w:rsid w:val="00C57F76"/>
    <w:rsid w:val="00C7095D"/>
    <w:rsid w:val="00C82615"/>
    <w:rsid w:val="00C84101"/>
    <w:rsid w:val="00C92E1C"/>
    <w:rsid w:val="00CA1369"/>
    <w:rsid w:val="00CB0A62"/>
    <w:rsid w:val="00CB2E75"/>
    <w:rsid w:val="00CB76E3"/>
    <w:rsid w:val="00CD08A8"/>
    <w:rsid w:val="00CE089E"/>
    <w:rsid w:val="00CE28A8"/>
    <w:rsid w:val="00D11B49"/>
    <w:rsid w:val="00D12D66"/>
    <w:rsid w:val="00D24591"/>
    <w:rsid w:val="00D323A8"/>
    <w:rsid w:val="00D34060"/>
    <w:rsid w:val="00D35A1D"/>
    <w:rsid w:val="00D37320"/>
    <w:rsid w:val="00D61DD2"/>
    <w:rsid w:val="00D71A26"/>
    <w:rsid w:val="00D80A16"/>
    <w:rsid w:val="00D842DB"/>
    <w:rsid w:val="00D853F6"/>
    <w:rsid w:val="00D85DF1"/>
    <w:rsid w:val="00DA314F"/>
    <w:rsid w:val="00DB54CA"/>
    <w:rsid w:val="00DF681A"/>
    <w:rsid w:val="00E14681"/>
    <w:rsid w:val="00E337FD"/>
    <w:rsid w:val="00E37D3B"/>
    <w:rsid w:val="00E408BF"/>
    <w:rsid w:val="00E737DE"/>
    <w:rsid w:val="00E742D6"/>
    <w:rsid w:val="00E7618C"/>
    <w:rsid w:val="00E84C22"/>
    <w:rsid w:val="00E950A4"/>
    <w:rsid w:val="00EA1B20"/>
    <w:rsid w:val="00EC7F09"/>
    <w:rsid w:val="00F01173"/>
    <w:rsid w:val="00F0473D"/>
    <w:rsid w:val="00F058AC"/>
    <w:rsid w:val="00F0620D"/>
    <w:rsid w:val="00F10F7B"/>
    <w:rsid w:val="00F14F74"/>
    <w:rsid w:val="00F20354"/>
    <w:rsid w:val="00F2483A"/>
    <w:rsid w:val="00F30EB6"/>
    <w:rsid w:val="00F45439"/>
    <w:rsid w:val="00F4572A"/>
    <w:rsid w:val="00F5267D"/>
    <w:rsid w:val="00F76F67"/>
    <w:rsid w:val="00FA0ACB"/>
    <w:rsid w:val="00FA4736"/>
    <w:rsid w:val="00FA5532"/>
    <w:rsid w:val="00FB1206"/>
    <w:rsid w:val="00FB214C"/>
    <w:rsid w:val="00FB47F7"/>
    <w:rsid w:val="00FD08B6"/>
    <w:rsid w:val="00FE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37FB97E-79CF-4777-B9F8-5D5667EF0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9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D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73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149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B0A6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55EB"/>
    <w:pPr>
      <w:ind w:left="720"/>
      <w:contextualSpacing/>
    </w:pPr>
  </w:style>
  <w:style w:type="paragraph" w:styleId="NoSpacing">
    <w:name w:val="No Spacing"/>
    <w:uiPriority w:val="1"/>
    <w:qFormat/>
    <w:rsid w:val="00DF681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37D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61D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DD2"/>
  </w:style>
  <w:style w:type="paragraph" w:styleId="Footer">
    <w:name w:val="footer"/>
    <w:basedOn w:val="Normal"/>
    <w:link w:val="FooterChar"/>
    <w:uiPriority w:val="99"/>
    <w:unhideWhenUsed/>
    <w:rsid w:val="00D61D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D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4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oter" Target="footer3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header" Target="header2.xml"/><Relationship Id="rId108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A393B-3529-4AC5-A0F6-257963CC1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5458988.dotm</Template>
  <TotalTime>1</TotalTime>
  <Pages>144</Pages>
  <Words>6920</Words>
  <Characters>39449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Degroof Petercam Luxembourg</Company>
  <LinksUpToDate>false</LinksUpToDate>
  <CharactersWithSpaces>46277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BOUGARD Jean-Paul</dc:creator>
  <cp:lastModifiedBy>Philippe Briens</cp:lastModifiedBy>
  <cp:revision>2</cp:revision>
  <dcterms:created xsi:type="dcterms:W3CDTF">2020-07-15T12:05:00Z</dcterms:created>
  <dcterms:modified xsi:type="dcterms:W3CDTF">2020-07-15T12:05:00Z</dcterms:modified>
</cp:coreProperties>
</file>